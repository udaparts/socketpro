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968CE" w:rsidRDefault="001E29D5">
      <w:pPr>
        <w:spacing w:after="480" w:line="240" w:lineRule="auto"/>
        <w:rPr>
          <w:rFonts w:ascii="Cambria" w:eastAsia="Times New Roman" w:hAnsi="Cambria" w:cs="Microsoft Sans Serif"/>
          <w:b/>
          <w:color w:val="000000"/>
        </w:rPr>
      </w:pPr>
      <w:r>
        <w:rPr>
          <w:rFonts w:ascii="Cambria" w:eastAsia="Times New Roman" w:hAnsi="Cambria" w:cs="Microsoft Sans Serif"/>
          <w:b/>
          <w:color w:val="000000"/>
        </w:rPr>
        <w:t xml:space="preserve">General Requirements: </w:t>
      </w:r>
    </w:p>
    <w:p w:rsidR="008968CE" w:rsidRDefault="001E29D5">
      <w:pPr>
        <w:numPr>
          <w:ilvl w:val="0"/>
          <w:numId w:val="2"/>
        </w:numPr>
        <w:spacing w:after="480" w:line="240" w:lineRule="auto"/>
        <w:rPr>
          <w:rFonts w:ascii="Cambria" w:eastAsia="Times New Roman" w:hAnsi="Cambria" w:cs="Microsoft Sans Serif"/>
          <w:color w:val="000000"/>
        </w:rPr>
      </w:pPr>
      <w:r>
        <w:rPr>
          <w:rFonts w:ascii="Cambria" w:eastAsia="Times New Roman" w:hAnsi="Cambria" w:cs="Microsoft Sans Serif"/>
          <w:color w:val="000000"/>
        </w:rPr>
        <w:t>Middleware should be Real time i.e. low latency of less than 5-10 seconds.</w:t>
      </w:r>
    </w:p>
    <w:p w:rsidR="008968CE" w:rsidRDefault="001E29D5">
      <w:pPr>
        <w:numPr>
          <w:ilvl w:val="0"/>
          <w:numId w:val="1"/>
        </w:numPr>
        <w:spacing w:after="480" w:line="240" w:lineRule="auto"/>
      </w:pPr>
      <w:r>
        <w:rPr>
          <w:rFonts w:ascii="Cambria" w:eastAsia="Times New Roman" w:hAnsi="Cambria" w:cs="Microsoft Sans Serif"/>
          <w:color w:val="000000"/>
        </w:rPr>
        <w:t xml:space="preserve">Middleware should scale to 30K+ customers and able to reliably send </w:t>
      </w:r>
      <w:r>
        <w:rPr>
          <w:rFonts w:ascii="Cambria" w:hAnsi="Cambria"/>
          <w:color w:val="000000"/>
        </w:rPr>
        <w:t xml:space="preserve">200 to 300 </w:t>
      </w:r>
      <w:r>
        <w:rPr>
          <w:rFonts w:ascii="Cambria" w:hAnsi="Cambria"/>
          <w:color w:val="000000"/>
        </w:rPr>
        <w:t>messages every hour of size 5KB to 5MB approximately per customer/connector client to server.</w:t>
      </w:r>
    </w:p>
    <w:p w:rsidR="008968CE" w:rsidRDefault="001E29D5">
      <w:pPr>
        <w:numPr>
          <w:ilvl w:val="0"/>
          <w:numId w:val="1"/>
        </w:numPr>
        <w:spacing w:after="480" w:line="240" w:lineRule="auto"/>
        <w:rPr>
          <w:rFonts w:ascii="Cambria" w:eastAsia="Times New Roman" w:hAnsi="Cambria" w:cs="Microsoft Sans Serif"/>
          <w:color w:val="000000"/>
        </w:rPr>
      </w:pPr>
      <w:r>
        <w:rPr>
          <w:rFonts w:ascii="Cambria" w:eastAsia="Times New Roman" w:hAnsi="Cambria" w:cs="Microsoft Sans Serif"/>
          <w:color w:val="000000"/>
        </w:rPr>
        <w:t>Middleware should be reliable enough to avoid loss of packet, duplication of packet or change in sequence of delivery of packet.</w:t>
      </w:r>
    </w:p>
    <w:p w:rsidR="008968CE" w:rsidRDefault="001E29D5">
      <w:pPr>
        <w:numPr>
          <w:ilvl w:val="0"/>
          <w:numId w:val="1"/>
        </w:numPr>
        <w:spacing w:after="480" w:line="240" w:lineRule="auto"/>
      </w:pPr>
      <w:r>
        <w:rPr>
          <w:rFonts w:ascii="Cambria" w:eastAsia="Times New Roman" w:hAnsi="Cambria" w:cs="Microsoft Sans Serif"/>
          <w:color w:val="000000"/>
        </w:rPr>
        <w:t>Middleware should be able to deal</w:t>
      </w:r>
      <w:r>
        <w:rPr>
          <w:rFonts w:ascii="Cambria" w:eastAsia="Times New Roman" w:hAnsi="Cambria" w:cs="Microsoft Sans Serif"/>
          <w:color w:val="000000"/>
        </w:rPr>
        <w:t xml:space="preserve"> with </w:t>
      </w:r>
      <w:r>
        <w:rPr>
          <w:rFonts w:ascii="Cambria" w:eastAsia="Times New Roman" w:hAnsi="Cambria" w:cs="Arial"/>
          <w:color w:val="000000"/>
        </w:rPr>
        <w:t>critical business data and provide guaranteed delivery, low latency and should be to</w:t>
      </w:r>
      <w:r>
        <w:rPr>
          <w:rFonts w:ascii="Cambria" w:eastAsia="Times New Roman" w:hAnsi="Cambria" w:cs="Microsoft Sans Serif"/>
          <w:color w:val="000000"/>
        </w:rPr>
        <w:t xml:space="preserve"> handle situations like client and or server is unavailable due to PC shutdown or network failure.</w:t>
      </w:r>
    </w:p>
    <w:p w:rsidR="008968CE" w:rsidRDefault="001E29D5">
      <w:pPr>
        <w:numPr>
          <w:ilvl w:val="0"/>
          <w:numId w:val="1"/>
        </w:numPr>
        <w:spacing w:after="480" w:line="240" w:lineRule="auto"/>
      </w:pPr>
      <w:r>
        <w:rPr>
          <w:rFonts w:ascii="Cambria" w:eastAsia="Times New Roman" w:hAnsi="Cambria" w:cs="Arial"/>
          <w:color w:val="000000"/>
        </w:rPr>
        <w:t>Minimal and simple deployment mechanism for both the client and ser</w:t>
      </w:r>
      <w:r>
        <w:rPr>
          <w:rFonts w:ascii="Cambria" w:eastAsia="Times New Roman" w:hAnsi="Cambria" w:cs="Arial"/>
          <w:color w:val="000000"/>
        </w:rPr>
        <w:t>ver applications. Any future updates should be installed / done seamlessly to clients and by un- interrupting running server application.</w:t>
      </w:r>
    </w:p>
    <w:p w:rsidR="008968CE" w:rsidRDefault="001E29D5">
      <w:pPr>
        <w:numPr>
          <w:ilvl w:val="0"/>
          <w:numId w:val="1"/>
        </w:numPr>
        <w:spacing w:after="480" w:line="240" w:lineRule="auto"/>
      </w:pPr>
      <w:r>
        <w:rPr>
          <w:rFonts w:ascii="Cambria" w:eastAsia="Times New Roman" w:hAnsi="Cambria" w:cs="Arial"/>
          <w:color w:val="000000"/>
        </w:rPr>
        <w:t>Support for developing system using .NET/SQL Server and .NET SDK integration.</w:t>
      </w:r>
      <w:r>
        <w:rPr>
          <w:rFonts w:ascii="Cambria" w:eastAsia="Times New Roman" w:hAnsi="Cambria" w:cs="Microsoft Sans Serif"/>
          <w:color w:val="000000"/>
        </w:rPr>
        <w:t xml:space="preserve"> </w:t>
      </w:r>
    </w:p>
    <w:p w:rsidR="008968CE" w:rsidRDefault="001E29D5">
      <w:pPr>
        <w:pStyle w:val="PlainText"/>
        <w:numPr>
          <w:ilvl w:val="0"/>
          <w:numId w:val="1"/>
        </w:numPr>
        <w:spacing w:after="480"/>
        <w:rPr>
          <w:rFonts w:ascii="Cambria" w:eastAsia="Times New Roman" w:hAnsi="Cambria" w:cs="Arial"/>
          <w:color w:val="000000"/>
          <w:szCs w:val="22"/>
        </w:rPr>
      </w:pPr>
      <w:r>
        <w:rPr>
          <w:rFonts w:ascii="Cambria" w:eastAsia="Times New Roman" w:hAnsi="Cambria" w:cs="Arial"/>
          <w:color w:val="000000"/>
          <w:szCs w:val="22"/>
        </w:rPr>
        <w:t>Reliable middle ware for messaging i.e.</w:t>
      </w:r>
      <w:r>
        <w:rPr>
          <w:rFonts w:ascii="Cambria" w:eastAsia="Times New Roman" w:hAnsi="Cambria" w:cs="Arial"/>
          <w:color w:val="000000"/>
          <w:szCs w:val="22"/>
        </w:rPr>
        <w:t xml:space="preserve">  MOM - Message-oriented middleware.</w:t>
      </w:r>
    </w:p>
    <w:p w:rsidR="008968CE" w:rsidRDefault="001E29D5">
      <w:pPr>
        <w:pStyle w:val="PlainText"/>
        <w:numPr>
          <w:ilvl w:val="0"/>
          <w:numId w:val="1"/>
        </w:numPr>
        <w:spacing w:after="480"/>
        <w:rPr>
          <w:rFonts w:ascii="Cambria" w:eastAsia="Times New Roman" w:hAnsi="Cambria" w:cs="Microsoft Sans Serif"/>
          <w:color w:val="000000"/>
          <w:szCs w:val="22"/>
        </w:rPr>
      </w:pPr>
      <w:r>
        <w:rPr>
          <w:rFonts w:ascii="Cambria" w:eastAsia="Times New Roman" w:hAnsi="Cambria" w:cs="Microsoft Sans Serif"/>
          <w:color w:val="000000"/>
          <w:szCs w:val="22"/>
        </w:rPr>
        <w:t>Middleware should allow developers to leverage the functionality with just a few lines of code.</w:t>
      </w:r>
    </w:p>
    <w:p w:rsidR="008968CE" w:rsidRDefault="001E29D5">
      <w:pPr>
        <w:numPr>
          <w:ilvl w:val="0"/>
          <w:numId w:val="1"/>
        </w:numPr>
        <w:spacing w:after="480" w:line="240" w:lineRule="auto"/>
        <w:rPr>
          <w:rFonts w:ascii="Cambria" w:eastAsia="Times New Roman" w:hAnsi="Cambria" w:cs="Microsoft Sans Serif"/>
          <w:color w:val="000000"/>
        </w:rPr>
      </w:pPr>
      <w:r>
        <w:rPr>
          <w:rFonts w:ascii="Cambria" w:eastAsia="Times New Roman" w:hAnsi="Cambria" w:cs="Microsoft Sans Serif"/>
          <w:color w:val="000000"/>
        </w:rPr>
        <w:t>Service Tester for profiling and stress-testing service applications to ensure they behave well in high-load scenarios.</w:t>
      </w:r>
    </w:p>
    <w:p w:rsidR="008968CE" w:rsidRDefault="001E29D5">
      <w:pPr>
        <w:numPr>
          <w:ilvl w:val="0"/>
          <w:numId w:val="1"/>
        </w:numPr>
        <w:spacing w:after="480" w:line="240" w:lineRule="auto"/>
        <w:rPr>
          <w:rFonts w:ascii="Cambria" w:eastAsia="Times New Roman" w:hAnsi="Cambria" w:cs="Microsoft Sans Serif"/>
          <w:color w:val="000000"/>
        </w:rPr>
      </w:pPr>
      <w:r>
        <w:rPr>
          <w:rFonts w:ascii="Cambria" w:eastAsia="Times New Roman" w:hAnsi="Cambria" w:cs="Microsoft Sans Serif"/>
          <w:color w:val="000000"/>
        </w:rPr>
        <w:t> Al</w:t>
      </w:r>
      <w:r>
        <w:rPr>
          <w:rFonts w:ascii="Cambria" w:eastAsia="Times New Roman" w:hAnsi="Cambria" w:cs="Microsoft Sans Serif"/>
          <w:color w:val="000000"/>
        </w:rPr>
        <w:t>lowing developers to access Ado.net Datasets/JSON-based data to and from client/server application code for manipulation using simple API.</w:t>
      </w:r>
    </w:p>
    <w:p w:rsidR="008968CE" w:rsidRDefault="001E29D5">
      <w:pPr>
        <w:numPr>
          <w:ilvl w:val="0"/>
          <w:numId w:val="1"/>
        </w:numPr>
        <w:spacing w:after="480" w:line="240" w:lineRule="auto"/>
      </w:pPr>
      <w:r>
        <w:rPr>
          <w:rFonts w:ascii="Cambria" w:eastAsia="Times New Roman" w:hAnsi="Cambria" w:cs="Microsoft Sans Serif"/>
          <w:color w:val="000000"/>
        </w:rPr>
        <w:t>Support for a wide range of platforms, including 32-bit and 64-bit Windows.</w:t>
      </w:r>
    </w:p>
    <w:p w:rsidR="008968CE" w:rsidRDefault="001E29D5">
      <w:pPr>
        <w:numPr>
          <w:ilvl w:val="0"/>
          <w:numId w:val="1"/>
        </w:numPr>
        <w:spacing w:after="480" w:line="240" w:lineRule="auto"/>
        <w:rPr>
          <w:rFonts w:ascii="Cambria" w:eastAsia="Times New Roman" w:hAnsi="Cambria" w:cs="Microsoft Sans Serif"/>
          <w:color w:val="000000"/>
        </w:rPr>
      </w:pPr>
      <w:r>
        <w:rPr>
          <w:rFonts w:ascii="Cambria" w:eastAsia="Times New Roman" w:hAnsi="Cambria" w:cs="Microsoft Sans Serif"/>
          <w:color w:val="000000"/>
        </w:rPr>
        <w:t xml:space="preserve">Extensible Message Envelope architecture </w:t>
      </w:r>
      <w:r>
        <w:rPr>
          <w:rFonts w:ascii="Cambria" w:eastAsia="Times New Roman" w:hAnsi="Cambria" w:cs="Microsoft Sans Serif"/>
          <w:color w:val="000000"/>
        </w:rPr>
        <w:t>enabled to add custom encryption or other message modifications, transparently to general communication flow.</w:t>
      </w:r>
    </w:p>
    <w:p w:rsidR="008968CE" w:rsidRDefault="001E29D5">
      <w:pPr>
        <w:numPr>
          <w:ilvl w:val="0"/>
          <w:numId w:val="1"/>
        </w:numPr>
        <w:spacing w:after="480" w:line="240" w:lineRule="auto"/>
        <w:rPr>
          <w:rFonts w:ascii="Cambria" w:eastAsia="Times New Roman" w:hAnsi="Cambria" w:cs="Microsoft Sans Serif"/>
          <w:color w:val="000000"/>
        </w:rPr>
      </w:pPr>
      <w:r>
        <w:rPr>
          <w:rFonts w:ascii="Cambria" w:eastAsia="Times New Roman" w:hAnsi="Cambria" w:cs="Microsoft Sans Serif"/>
          <w:color w:val="000000"/>
        </w:rPr>
        <w:t>Support for server-to-client Push events and call-backs through events.</w:t>
      </w:r>
    </w:p>
    <w:p w:rsidR="008968CE" w:rsidRDefault="001E29D5">
      <w:pPr>
        <w:numPr>
          <w:ilvl w:val="0"/>
          <w:numId w:val="1"/>
        </w:numPr>
        <w:spacing w:after="480" w:line="240" w:lineRule="auto"/>
      </w:pPr>
      <w:r>
        <w:rPr>
          <w:rFonts w:ascii="Cambria" w:eastAsia="Times New Roman" w:hAnsi="Cambria" w:cs="Microsoft Sans Serif"/>
          <w:color w:val="000000"/>
        </w:rPr>
        <w:t>Built-in security features to</w:t>
      </w:r>
      <w:r>
        <w:rPr>
          <w:rFonts w:ascii="Cambria" w:eastAsia="Times New Roman" w:hAnsi="Cambria" w:cs="Microsoft Sans Serif"/>
        </w:rPr>
        <w:t> </w:t>
      </w:r>
      <w:r>
        <w:rPr>
          <w:rFonts w:ascii="Cambria" w:eastAsia="Times New Roman" w:hAnsi="Cambria" w:cs="Microsoft Sans Serif"/>
          <w:color w:val="000000"/>
        </w:rPr>
        <w:t>prevent attacks</w:t>
      </w:r>
      <w:r>
        <w:rPr>
          <w:rFonts w:ascii="Cambria" w:eastAsia="Times New Roman" w:hAnsi="Cambria" w:cs="Microsoft Sans Serif"/>
        </w:rPr>
        <w:t> </w:t>
      </w:r>
      <w:r>
        <w:rPr>
          <w:rFonts w:ascii="Cambria" w:eastAsia="Times New Roman" w:hAnsi="Cambria" w:cs="Microsoft Sans Serif"/>
          <w:color w:val="000000"/>
        </w:rPr>
        <w:t>and server exploits.</w:t>
      </w:r>
    </w:p>
    <w:p w:rsidR="008968CE" w:rsidRDefault="001E29D5">
      <w:pPr>
        <w:numPr>
          <w:ilvl w:val="0"/>
          <w:numId w:val="1"/>
        </w:numPr>
        <w:spacing w:after="480" w:line="240" w:lineRule="auto"/>
        <w:rPr>
          <w:rFonts w:ascii="Cambria" w:eastAsia="Times New Roman" w:hAnsi="Cambria" w:cs="Microsoft Sans Serif"/>
          <w:color w:val="000000"/>
        </w:rPr>
      </w:pPr>
      <w:r>
        <w:rPr>
          <w:rFonts w:ascii="Cambria" w:eastAsia="Times New Roman" w:hAnsi="Cambria" w:cs="Microsoft Sans Serif"/>
          <w:color w:val="000000"/>
        </w:rPr>
        <w:lastRenderedPageBreak/>
        <w:t>Scalabi</w:t>
      </w:r>
      <w:r>
        <w:rPr>
          <w:rFonts w:ascii="Cambria" w:eastAsia="Times New Roman" w:hAnsi="Cambria" w:cs="Microsoft Sans Serif"/>
          <w:color w:val="000000"/>
        </w:rPr>
        <w:t>lity in terms of load balancing requests onto servers.</w:t>
      </w:r>
    </w:p>
    <w:p w:rsidR="008968CE" w:rsidRDefault="001E29D5">
      <w:pPr>
        <w:numPr>
          <w:ilvl w:val="0"/>
          <w:numId w:val="1"/>
        </w:numPr>
        <w:pBdr>
          <w:bottom w:val="single" w:sz="12" w:space="1" w:color="000000"/>
        </w:pBdr>
        <w:spacing w:after="480" w:line="240" w:lineRule="auto"/>
        <w:rPr>
          <w:rFonts w:ascii="Cambria" w:eastAsia="Times New Roman" w:hAnsi="Cambria" w:cs="Microsoft Sans Serif"/>
          <w:color w:val="000000"/>
        </w:rPr>
      </w:pPr>
      <w:r>
        <w:rPr>
          <w:rFonts w:ascii="Cambria" w:eastAsia="Times New Roman" w:hAnsi="Cambria" w:cs="Microsoft Sans Serif"/>
          <w:color w:val="000000"/>
        </w:rPr>
        <w:t>Session Management for subscriber(s) / client(s) wherever required.</w:t>
      </w:r>
    </w:p>
    <w:p w:rsidR="008968CE" w:rsidRDefault="008968CE">
      <w:pPr>
        <w:pBdr>
          <w:bottom w:val="single" w:sz="12" w:space="1" w:color="000000"/>
        </w:pBdr>
        <w:spacing w:after="480" w:line="240" w:lineRule="auto"/>
        <w:ind w:left="360"/>
        <w:rPr>
          <w:rFonts w:ascii="Cambria" w:eastAsia="Times New Roman" w:hAnsi="Cambria" w:cs="Microsoft Sans Serif"/>
          <w:color w:val="000000"/>
        </w:rPr>
      </w:pPr>
    </w:p>
    <w:p w:rsidR="008968CE" w:rsidRDefault="001E29D5">
      <w:pPr>
        <w:pStyle w:val="Heading3"/>
        <w:numPr>
          <w:ilvl w:val="0"/>
          <w:numId w:val="3"/>
        </w:numPr>
        <w:shd w:val="clear" w:color="auto" w:fill="FFFFFF"/>
        <w:spacing w:before="20" w:after="20"/>
        <w:rPr>
          <w:rFonts w:ascii="Cambria" w:hAnsi="Cambria" w:cs="Calibri"/>
          <w:color w:val="606060"/>
          <w:sz w:val="20"/>
          <w:szCs w:val="20"/>
        </w:rPr>
      </w:pPr>
      <w:r>
        <w:rPr>
          <w:rFonts w:ascii="Cambria" w:hAnsi="Cambria" w:cs="Calibri"/>
          <w:color w:val="606060"/>
          <w:sz w:val="20"/>
          <w:szCs w:val="20"/>
        </w:rPr>
        <w:t xml:space="preserve">Store &amp; Forward Messaging (MOM)  </w:t>
      </w:r>
      <w:r>
        <w:rPr>
          <w:rFonts w:ascii="Cambria" w:hAnsi="Cambria" w:cs="Calibri"/>
          <w:color w:val="606060"/>
          <w:sz w:val="20"/>
          <w:szCs w:val="20"/>
        </w:rPr>
        <w:tab/>
      </w:r>
      <w:r>
        <w:rPr>
          <w:rFonts w:ascii="Cambria" w:hAnsi="Cambria" w:cs="Calibri"/>
          <w:color w:val="606060"/>
          <w:sz w:val="20"/>
          <w:szCs w:val="20"/>
        </w:rPr>
        <w:tab/>
      </w:r>
      <w:r>
        <w:rPr>
          <w:rFonts w:ascii="Cambria" w:hAnsi="Cambria" w:cs="Calibri"/>
          <w:color w:val="606060"/>
          <w:sz w:val="20"/>
          <w:szCs w:val="20"/>
        </w:rPr>
        <w:tab/>
      </w:r>
      <w:r>
        <w:rPr>
          <w:rFonts w:ascii="Cambria" w:hAnsi="Cambria" w:cs="Calibri"/>
          <w:color w:val="606060"/>
          <w:sz w:val="20"/>
          <w:szCs w:val="20"/>
        </w:rPr>
        <w:tab/>
      </w:r>
      <w:r>
        <w:rPr>
          <w:rFonts w:ascii="Cambria" w:hAnsi="Cambria" w:cs="Calibri"/>
          <w:color w:val="606060"/>
          <w:sz w:val="20"/>
          <w:szCs w:val="20"/>
        </w:rPr>
        <w:tab/>
      </w:r>
      <w:r>
        <w:rPr>
          <w:rFonts w:ascii="Cambria" w:hAnsi="Cambria" w:cs="Calibri"/>
          <w:color w:val="606060"/>
          <w:sz w:val="20"/>
          <w:szCs w:val="20"/>
        </w:rPr>
        <w:tab/>
      </w:r>
      <w:r>
        <w:rPr>
          <w:rFonts w:ascii="Cambria" w:hAnsi="Cambria" w:cs="Calibri"/>
          <w:color w:val="606060"/>
          <w:sz w:val="20"/>
          <w:szCs w:val="20"/>
        </w:rPr>
        <w:tab/>
      </w:r>
    </w:p>
    <w:p w:rsidR="008968CE" w:rsidRDefault="001E29D5">
      <w:pPr>
        <w:pStyle w:val="Heading3"/>
        <w:numPr>
          <w:ilvl w:val="0"/>
          <w:numId w:val="3"/>
        </w:numPr>
        <w:shd w:val="clear" w:color="auto" w:fill="FFFFFF"/>
        <w:spacing w:before="20" w:after="20"/>
        <w:rPr>
          <w:rFonts w:ascii="Cambria" w:hAnsi="Cambria" w:cs="Calibri"/>
          <w:color w:val="606060"/>
          <w:sz w:val="20"/>
          <w:szCs w:val="20"/>
        </w:rPr>
      </w:pPr>
      <w:r>
        <w:rPr>
          <w:rFonts w:ascii="Cambria" w:hAnsi="Cambria" w:cs="Calibri"/>
          <w:color w:val="606060"/>
          <w:sz w:val="20"/>
          <w:szCs w:val="20"/>
        </w:rPr>
        <w:t>Request / Response &amp;</w:t>
      </w:r>
      <w:r>
        <w:rPr>
          <w:rFonts w:ascii="Cambria" w:hAnsi="Cambria" w:cs="Calibri"/>
          <w:color w:val="606060"/>
          <w:sz w:val="20"/>
          <w:szCs w:val="20"/>
        </w:rPr>
        <w:t xml:space="preserve"> One Way Messaging </w:t>
      </w:r>
      <w:r>
        <w:rPr>
          <w:rFonts w:ascii="Cambria" w:hAnsi="Cambria" w:cs="Calibri"/>
          <w:color w:val="606060"/>
          <w:sz w:val="20"/>
          <w:szCs w:val="20"/>
        </w:rPr>
        <w:tab/>
      </w:r>
      <w:r>
        <w:rPr>
          <w:rFonts w:ascii="Cambria" w:hAnsi="Cambria" w:cs="Calibri"/>
          <w:color w:val="606060"/>
          <w:sz w:val="20"/>
          <w:szCs w:val="20"/>
        </w:rPr>
        <w:tab/>
      </w:r>
      <w:r>
        <w:rPr>
          <w:rFonts w:ascii="Cambria" w:hAnsi="Cambria" w:cs="Calibri"/>
          <w:color w:val="606060"/>
          <w:sz w:val="20"/>
          <w:szCs w:val="20"/>
        </w:rPr>
        <w:tab/>
      </w:r>
      <w:r>
        <w:rPr>
          <w:rFonts w:ascii="Cambria" w:hAnsi="Cambria" w:cs="Calibri"/>
          <w:color w:val="606060"/>
          <w:sz w:val="20"/>
          <w:szCs w:val="20"/>
        </w:rPr>
        <w:tab/>
      </w:r>
      <w:r>
        <w:rPr>
          <w:rFonts w:ascii="Cambria" w:hAnsi="Cambria" w:cs="Calibri"/>
          <w:color w:val="606060"/>
          <w:sz w:val="20"/>
          <w:szCs w:val="20"/>
        </w:rPr>
        <w:tab/>
      </w:r>
      <w:r>
        <w:rPr>
          <w:rFonts w:ascii="Cambria" w:hAnsi="Cambria" w:cs="Calibri"/>
          <w:color w:val="606060"/>
          <w:sz w:val="20"/>
          <w:szCs w:val="20"/>
        </w:rPr>
        <w:tab/>
      </w:r>
    </w:p>
    <w:p w:rsidR="008968CE" w:rsidRDefault="001E29D5">
      <w:pPr>
        <w:pStyle w:val="Heading3"/>
        <w:numPr>
          <w:ilvl w:val="0"/>
          <w:numId w:val="3"/>
        </w:numPr>
        <w:shd w:val="clear" w:color="auto" w:fill="FFFFFF"/>
        <w:spacing w:before="20" w:after="20"/>
      </w:pPr>
      <w:r>
        <w:rPr>
          <w:rFonts w:ascii="Cambria" w:hAnsi="Cambria" w:cs="Calibri"/>
          <w:color w:val="606060"/>
          <w:sz w:val="20"/>
          <w:szCs w:val="20"/>
        </w:rPr>
        <w:t>Publish / subscribe</w:t>
      </w:r>
      <w:r>
        <w:rPr>
          <w:rFonts w:ascii="Book Antiqua" w:hAnsi="Book Antiqua" w:cs="Calibri"/>
          <w:color w:val="606060"/>
          <w:sz w:val="20"/>
          <w:szCs w:val="20"/>
        </w:rPr>
        <w:t xml:space="preserve"> (full duplex messaging)</w:t>
      </w:r>
      <w:r>
        <w:rPr>
          <w:rFonts w:ascii="Book Antiqua" w:hAnsi="Book Antiqua" w:cs="Calibri"/>
          <w:color w:val="606060"/>
          <w:sz w:val="20"/>
          <w:szCs w:val="20"/>
        </w:rPr>
        <w:tab/>
      </w:r>
    </w:p>
    <w:p w:rsidR="008968CE" w:rsidRDefault="008968CE">
      <w:pPr>
        <w:pStyle w:val="Heading3"/>
        <w:shd w:val="clear" w:color="auto" w:fill="FFFFFF"/>
        <w:spacing w:before="20" w:after="20"/>
        <w:rPr>
          <w:rFonts w:ascii="Book Antiqua" w:hAnsi="Book Antiqua" w:cs="Calibri"/>
          <w:color w:val="606060"/>
          <w:sz w:val="20"/>
          <w:szCs w:val="20"/>
        </w:rPr>
      </w:pPr>
    </w:p>
    <w:p w:rsidR="008968CE" w:rsidRDefault="008968CE">
      <w:pPr>
        <w:pStyle w:val="Heading3"/>
        <w:shd w:val="clear" w:color="auto" w:fill="FFFFFF"/>
        <w:spacing w:before="20" w:after="20"/>
        <w:rPr>
          <w:rFonts w:ascii="Book Antiqua" w:hAnsi="Book Antiqua" w:cs="Calibri"/>
          <w:color w:val="606060"/>
          <w:sz w:val="20"/>
          <w:szCs w:val="20"/>
        </w:rPr>
      </w:pPr>
    </w:p>
    <w:p w:rsidR="008968CE" w:rsidRDefault="008968CE">
      <w:pPr>
        <w:pStyle w:val="Heading3"/>
        <w:shd w:val="clear" w:color="auto" w:fill="FFFFFF"/>
        <w:spacing w:before="20" w:after="20"/>
        <w:rPr>
          <w:rFonts w:ascii="Book Antiqua" w:hAnsi="Book Antiqua" w:cs="Calibri"/>
          <w:color w:val="606060"/>
          <w:sz w:val="20"/>
          <w:szCs w:val="20"/>
        </w:rPr>
      </w:pPr>
      <w:bookmarkStart w:id="0" w:name="_GoBack"/>
      <w:bookmarkEnd w:id="0"/>
    </w:p>
    <w:p w:rsidR="008968CE" w:rsidRDefault="001E29D5">
      <w:pPr>
        <w:pStyle w:val="Heading3"/>
        <w:shd w:val="clear" w:color="auto" w:fill="FFFFFF"/>
        <w:spacing w:before="20" w:after="20"/>
      </w:pPr>
      <w:r>
        <w:rPr>
          <w:rFonts w:ascii="Cambria" w:hAnsi="Cambria" w:cs="Calibri"/>
          <w:b w:val="0"/>
          <w:bCs w:val="0"/>
          <w:noProof/>
          <w:color w:val="606060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837562</wp:posOffset>
                </wp:positionH>
                <wp:positionV relativeFrom="paragraph">
                  <wp:posOffset>86996</wp:posOffset>
                </wp:positionV>
                <wp:extent cx="866778" cy="247016"/>
                <wp:effectExtent l="152400" t="0" r="47622" b="610234"/>
                <wp:wrapNone/>
                <wp:docPr id="1" name="Line Callout 3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66778" cy="247016"/>
                        </a:xfrm>
                        <a:custGeom>
                          <a:avLst/>
                          <a:gdLst>
                            <a:gd name="f0" fmla="val w"/>
                            <a:gd name="f1" fmla="val h"/>
                            <a:gd name="f2" fmla="val ss"/>
                            <a:gd name="f3" fmla="val 0"/>
                            <a:gd name="f4" fmla="val 18750"/>
                            <a:gd name="f5" fmla="val 101381"/>
                            <a:gd name="f6" fmla="+- 0 0 8333"/>
                            <a:gd name="f7" fmla="+- 0 0 16667"/>
                            <a:gd name="f8" fmla="val 100000"/>
                            <a:gd name="f9" fmla="val 329599"/>
                            <a:gd name="f10" fmla="abs f0"/>
                            <a:gd name="f11" fmla="abs f1"/>
                            <a:gd name="f12" fmla="abs f2"/>
                            <a:gd name="f13" fmla="?: f10 f0 1"/>
                            <a:gd name="f14" fmla="?: f11 f1 1"/>
                            <a:gd name="f15" fmla="?: f12 f2 1"/>
                            <a:gd name="f16" fmla="*/ f13 1 21600"/>
                            <a:gd name="f17" fmla="*/ f14 1 21600"/>
                            <a:gd name="f18" fmla="*/ 21600 f13 1"/>
                            <a:gd name="f19" fmla="*/ 21600 f14 1"/>
                            <a:gd name="f20" fmla="min f17 f16"/>
                            <a:gd name="f21" fmla="*/ f18 1 f15"/>
                            <a:gd name="f22" fmla="*/ f19 1 f15"/>
                            <a:gd name="f23" fmla="val f21"/>
                            <a:gd name="f24" fmla="val f22"/>
                            <a:gd name="f25" fmla="*/ f3 f20 1"/>
                            <a:gd name="f26" fmla="+- f24 0 f3"/>
                            <a:gd name="f27" fmla="+- f23 0 f3"/>
                            <a:gd name="f28" fmla="*/ f23 f20 1"/>
                            <a:gd name="f29" fmla="*/ f24 f20 1"/>
                            <a:gd name="f30" fmla="min f27 f26"/>
                            <a:gd name="f31" fmla="*/ f30 1 21600"/>
                            <a:gd name="f32" fmla="*/ f6 1 f31"/>
                            <a:gd name="f33" fmla="*/ f4 1 f31"/>
                            <a:gd name="f34" fmla="*/ f7 1 f31"/>
                            <a:gd name="f35" fmla="*/ f8 1 f31"/>
                            <a:gd name="f36" fmla="*/ f5 1 f31"/>
                            <a:gd name="f37" fmla="*/ f9 1 f31"/>
                            <a:gd name="f38" fmla="*/ f26 f33 1"/>
                            <a:gd name="f39" fmla="*/ f27 f32 1"/>
                            <a:gd name="f40" fmla="*/ f27 f34 1"/>
                            <a:gd name="f41" fmla="*/ f26 f35 1"/>
                            <a:gd name="f42" fmla="*/ f26 f37 1"/>
                            <a:gd name="f43" fmla="*/ f27 f36 1"/>
                            <a:gd name="f44" fmla="*/ f38 1 100000"/>
                            <a:gd name="f45" fmla="*/ f39 1 100000"/>
                            <a:gd name="f46" fmla="*/ f40 1 100000"/>
                            <a:gd name="f47" fmla="*/ f41 1 100000"/>
                            <a:gd name="f48" fmla="*/ f42 1 100000"/>
                            <a:gd name="f49" fmla="*/ f43 1 100000"/>
                            <a:gd name="f50" fmla="*/ f45 f20 1"/>
                            <a:gd name="f51" fmla="*/ f44 f20 1"/>
                            <a:gd name="f52" fmla="*/ f46 f20 1"/>
                            <a:gd name="f53" fmla="*/ f47 f20 1"/>
                            <a:gd name="f54" fmla="*/ f49 f20 1"/>
                            <a:gd name="f55" fmla="*/ f48 f20 1"/>
                          </a:gdLst>
                          <a:ahLst/>
                          <a:cxnLst>
                            <a:cxn ang="3cd4">
                              <a:pos x="hc" y="t"/>
                            </a:cxn>
                            <a:cxn ang="0">
                              <a:pos x="r" y="vc"/>
                            </a:cxn>
                            <a:cxn ang="cd4">
                              <a:pos x="hc" y="b"/>
                            </a:cxn>
                            <a:cxn ang="cd2">
                              <a:pos x="l" y="vc"/>
                            </a:cxn>
                          </a:cxnLst>
                          <a:rect l="f25" t="f25" r="f28" b="f29"/>
                          <a:pathLst>
                            <a:path>
                              <a:moveTo>
                                <a:pt x="f25" y="f25"/>
                              </a:moveTo>
                              <a:lnTo>
                                <a:pt x="f28" y="f25"/>
                              </a:lnTo>
                              <a:lnTo>
                                <a:pt x="f28" y="f29"/>
                              </a:lnTo>
                              <a:lnTo>
                                <a:pt x="f25" y="f29"/>
                              </a:lnTo>
                              <a:close/>
                            </a:path>
                            <a:path fill="none">
                              <a:moveTo>
                                <a:pt x="f50" y="f51"/>
                              </a:moveTo>
                              <a:lnTo>
                                <a:pt x="f52" y="f51"/>
                              </a:lnTo>
                              <a:lnTo>
                                <a:pt x="f52" y="f53"/>
                              </a:lnTo>
                              <a:lnTo>
                                <a:pt x="f54" y="f55"/>
                              </a:lnTo>
                            </a:path>
                          </a:pathLst>
                        </a:custGeom>
                        <a:gradFill>
                          <a:gsLst>
                            <a:gs pos="0">
                              <a:srgbClr val="DAFDA7"/>
                            </a:gs>
                            <a:gs pos="100000">
                              <a:srgbClr val="E4FDC2"/>
                            </a:gs>
                          </a:gsLst>
                          <a:lin ang="16200000"/>
                        </a:gradFill>
                        <a:ln w="9528">
                          <a:solidFill>
                            <a:srgbClr val="98B954"/>
                          </a:solidFill>
                          <a:prstDash val="solid"/>
                        </a:ln>
                        <a:effectLst>
                          <a:outerShdw dist="19997" dir="5400000" algn="tl">
                            <a:srgbClr val="000000">
                              <a:alpha val="38000"/>
                            </a:srgbClr>
                          </a:outerShdw>
                        </a:effectLst>
                      </wps:spPr>
                      <wps:txbx>
                        <w:txbxContent>
                          <w:p w:rsidR="008968CE" w:rsidRDefault="001E29D5">
                            <w:pPr>
                              <w:jc w:val="center"/>
                              <w:rPr>
                                <w:b/>
                                <w:color w:val="000000"/>
                              </w:rPr>
                            </w:pPr>
                            <w:r>
                              <w:rPr>
                                <w:b/>
                                <w:color w:val="000000"/>
                              </w:rPr>
                              <w:t>Subscriber</w:t>
                            </w:r>
                          </w:p>
                        </w:txbxContent>
                      </wps:txbx>
                      <wps:bodyPr vert="horz" wrap="square" lIns="91440" tIns="45720" rIns="91440" bIns="45720" anchor="ctr" anchorCtr="0" compatLnSpc="1"/>
                    </wps:wsp>
                  </a:graphicData>
                </a:graphic>
              </wp:anchor>
            </w:drawing>
          </mc:Choice>
          <mc:Fallback>
            <w:pict>
              <v:shape id="Line Callout 3 17" o:spid="_x0000_s1026" style="position:absolute;margin-left:65.95pt;margin-top:6.85pt;width:68.25pt;height:19.4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866778,247016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" adj="-11796480,,5400" path="m,l866778,r,247016l,247016,,xem-72229,46316nfl-144466,46316r,200700l878748,814162e" fillcolor="#dafda7" strokecolor="#98b954" strokeweight=".26467mm">
                <v:fill color2="#e4fdc2" angle="180" focus="100%" type="gradient">
                  <o:fill v:ext="view" type="gradientUnscaled"/>
                </v:fill>
                <v:stroke joinstyle="miter"/>
                <v:shadow on="t" color="black" opacity="24903f" origin="-.5,-.5" offset="0,.55547mm"/>
                <v:formulas/>
                <v:path arrowok="t" o:connecttype="custom" o:connectlocs="433389,0;866778,123508;433389,247016;0,123508" o:connectangles="270,0,90,180" textboxrect="0,0,866778,247016"/>
                <v:textbox>
                  <w:txbxContent>
                    <w:p w:rsidR="008968CE" w:rsidRDefault="001E29D5">
                      <w:pPr>
                        <w:jc w:val="center"/>
                        <w:rPr>
                          <w:b/>
                          <w:color w:val="000000"/>
                        </w:rPr>
                      </w:pPr>
                      <w:r>
                        <w:rPr>
                          <w:b/>
                          <w:color w:val="000000"/>
                        </w:rPr>
                        <w:t>Subscriber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Book Antiqua" w:hAnsi="Book Antiqua" w:cs="Calibri"/>
          <w:color w:val="606060"/>
          <w:sz w:val="20"/>
          <w:szCs w:val="20"/>
        </w:rPr>
        <w:tab/>
      </w:r>
      <w:r>
        <w:rPr>
          <w:rFonts w:ascii="Book Antiqua" w:hAnsi="Book Antiqua" w:cs="Calibri"/>
          <w:color w:val="606060"/>
          <w:sz w:val="20"/>
          <w:szCs w:val="20"/>
        </w:rPr>
        <w:tab/>
      </w:r>
      <w:r>
        <w:rPr>
          <w:rFonts w:ascii="Book Antiqua" w:hAnsi="Book Antiqua" w:cs="Calibri"/>
          <w:color w:val="606060"/>
          <w:sz w:val="20"/>
          <w:szCs w:val="20"/>
        </w:rPr>
        <w:tab/>
      </w:r>
      <w:r>
        <w:rPr>
          <w:rFonts w:ascii="Book Antiqua" w:hAnsi="Book Antiqua" w:cs="Calibri"/>
          <w:color w:val="606060"/>
          <w:sz w:val="20"/>
          <w:szCs w:val="20"/>
        </w:rPr>
        <w:tab/>
      </w:r>
      <w:r>
        <w:rPr>
          <w:rFonts w:ascii="Book Antiqua" w:hAnsi="Book Antiqua" w:cs="Calibri"/>
          <w:color w:val="606060"/>
          <w:sz w:val="20"/>
          <w:szCs w:val="20"/>
        </w:rPr>
        <w:tab/>
      </w:r>
      <w:r>
        <w:rPr>
          <w:rFonts w:ascii="Book Antiqua" w:hAnsi="Book Antiqua" w:cs="Calibri"/>
          <w:color w:val="606060"/>
          <w:sz w:val="20"/>
          <w:szCs w:val="20"/>
        </w:rPr>
        <w:tab/>
      </w:r>
      <w:r>
        <w:rPr>
          <w:rFonts w:ascii="Book Antiqua" w:hAnsi="Book Antiqua" w:cs="Calibri"/>
          <w:color w:val="606060"/>
          <w:sz w:val="20"/>
          <w:szCs w:val="20"/>
        </w:rPr>
        <w:tab/>
      </w:r>
      <w:r>
        <w:rPr>
          <w:rFonts w:ascii="Book Antiqua" w:hAnsi="Book Antiqua" w:cs="Calibri"/>
          <w:color w:val="606060"/>
          <w:sz w:val="20"/>
          <w:szCs w:val="20"/>
        </w:rPr>
        <w:tab/>
      </w:r>
    </w:p>
    <w:p w:rsidR="008968CE" w:rsidRDefault="008968CE">
      <w:pPr>
        <w:shd w:val="clear" w:color="auto" w:fill="FFFFFF"/>
        <w:suppressAutoHyphens w:val="0"/>
        <w:spacing w:before="100" w:after="100" w:line="240" w:lineRule="auto"/>
        <w:textAlignment w:val="auto"/>
        <w:rPr>
          <w:rFonts w:ascii="Cambria" w:eastAsia="Times New Roman" w:hAnsi="Cambria" w:cs="Calibri"/>
          <w:b/>
          <w:bCs/>
          <w:color w:val="606060"/>
          <w:lang w:eastAsia="en-IE"/>
        </w:rPr>
      </w:pPr>
    </w:p>
    <w:p w:rsidR="008968CE" w:rsidRDefault="001E29D5">
      <w:pPr>
        <w:spacing w:before="100" w:after="100" w:line="240" w:lineRule="auto"/>
        <w:ind w:left="720"/>
      </w:pPr>
      <w:r>
        <w:rPr>
          <w:rFonts w:ascii="Cambria" w:eastAsia="Times New Roman" w:hAnsi="Cambria" w:cs="Microsoft Sans Serif"/>
          <w:noProof/>
          <w:color w:val="000000"/>
          <w:lang w:eastAsia="en-IE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1800225</wp:posOffset>
                </wp:positionH>
                <wp:positionV relativeFrom="paragraph">
                  <wp:posOffset>9528</wp:posOffset>
                </wp:positionV>
                <wp:extent cx="1771019" cy="752478"/>
                <wp:effectExtent l="0" t="0" r="19681" b="66672"/>
                <wp:wrapNone/>
                <wp:docPr id="2" name="Rounded 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71019" cy="752478"/>
                        </a:xfrm>
                        <a:custGeom>
                          <a:avLst>
                            <a:gd name="f10" fmla="val 3600"/>
                          </a:avLst>
                          <a:gdLst>
                            <a:gd name="f1" fmla="val 10800000"/>
                            <a:gd name="f2" fmla="val 5400000"/>
                            <a:gd name="f3" fmla="val 16200000"/>
                            <a:gd name="f4" fmla="val w"/>
                            <a:gd name="f5" fmla="val h"/>
                            <a:gd name="f6" fmla="val ss"/>
                            <a:gd name="f7" fmla="val 0"/>
                            <a:gd name="f8" fmla="*/ 5419351 1 1725033"/>
                            <a:gd name="f9" fmla="val 45"/>
                            <a:gd name="f10" fmla="val 3600"/>
                            <a:gd name="f11" fmla="abs f4"/>
                            <a:gd name="f12" fmla="abs f5"/>
                            <a:gd name="f13" fmla="abs f6"/>
                            <a:gd name="f14" fmla="*/ f8 1 180"/>
                            <a:gd name="f15" fmla="val f10"/>
                            <a:gd name="f16" fmla="+- 0 0 f2"/>
                            <a:gd name="f17" fmla="?: f11 f4 1"/>
                            <a:gd name="f18" fmla="?: f12 f5 1"/>
                            <a:gd name="f19" fmla="?: f13 f6 1"/>
                            <a:gd name="f20" fmla="*/ f9 f14 1"/>
                            <a:gd name="f21" fmla="+- f7 f15 0"/>
                            <a:gd name="f22" fmla="*/ f17 1 21600"/>
                            <a:gd name="f23" fmla="*/ f18 1 21600"/>
                            <a:gd name="f24" fmla="*/ 21600 f17 1"/>
                            <a:gd name="f25" fmla="*/ 21600 f18 1"/>
                            <a:gd name="f26" fmla="+- 0 0 f20"/>
                            <a:gd name="f27" fmla="+- f7 0 f21"/>
                            <a:gd name="f28" fmla="+- f21 0 f7"/>
                            <a:gd name="f29" fmla="min f23 f22"/>
                            <a:gd name="f30" fmla="*/ f24 1 f19"/>
                            <a:gd name="f31" fmla="*/ f25 1 f19"/>
                            <a:gd name="f32" fmla="*/ f26 f1 1"/>
                            <a:gd name="f33" fmla="abs f27"/>
                            <a:gd name="f34" fmla="abs f28"/>
                            <a:gd name="f35" fmla="?: f27 f16 f2"/>
                            <a:gd name="f36" fmla="?: f27 f2 f16"/>
                            <a:gd name="f37" fmla="?: f27 f3 f2"/>
                            <a:gd name="f38" fmla="?: f27 f2 f3"/>
                            <a:gd name="f39" fmla="?: f28 f16 f2"/>
                            <a:gd name="f40" fmla="?: f28 f2 f16"/>
                            <a:gd name="f41" fmla="?: f27 0 f1"/>
                            <a:gd name="f42" fmla="?: f27 f1 0"/>
                            <a:gd name="f43" fmla="val f30"/>
                            <a:gd name="f44" fmla="val f31"/>
                            <a:gd name="f45" fmla="*/ f32 1 f8"/>
                            <a:gd name="f46" fmla="?: f27 f38 f37"/>
                            <a:gd name="f47" fmla="?: f27 f37 f38"/>
                            <a:gd name="f48" fmla="?: f28 f36 f35"/>
                            <a:gd name="f49" fmla="*/ f21 f29 1"/>
                            <a:gd name="f50" fmla="*/ f7 f29 1"/>
                            <a:gd name="f51" fmla="*/ f33 f29 1"/>
                            <a:gd name="f52" fmla="*/ f34 f29 1"/>
                            <a:gd name="f53" fmla="+- f44 0 f15"/>
                            <a:gd name="f54" fmla="+- f43 0 f15"/>
                            <a:gd name="f55" fmla="+- f45 0 f2"/>
                            <a:gd name="f56" fmla="?: f28 f47 f46"/>
                            <a:gd name="f57" fmla="*/ f44 f29 1"/>
                            <a:gd name="f58" fmla="*/ f43 f29 1"/>
                            <a:gd name="f59" fmla="+- f55 f2 0"/>
                            <a:gd name="f60" fmla="+- f44 0 f53"/>
                            <a:gd name="f61" fmla="+- f43 0 f54"/>
                            <a:gd name="f62" fmla="+- f53 0 f44"/>
                            <a:gd name="f63" fmla="+- f54 0 f43"/>
                            <a:gd name="f64" fmla="*/ f53 f29 1"/>
                            <a:gd name="f65" fmla="*/ f54 f29 1"/>
                            <a:gd name="f66" fmla="*/ f59 f8 1"/>
                            <a:gd name="f67" fmla="abs f60"/>
                            <a:gd name="f68" fmla="?: f60 0 f1"/>
                            <a:gd name="f69" fmla="?: f60 f1 0"/>
                            <a:gd name="f70" fmla="?: f60 f39 f40"/>
                            <a:gd name="f71" fmla="abs f61"/>
                            <a:gd name="f72" fmla="abs f62"/>
                            <a:gd name="f73" fmla="?: f61 f16 f2"/>
                            <a:gd name="f74" fmla="?: f61 f2 f16"/>
                            <a:gd name="f75" fmla="?: f61 f3 f2"/>
                            <a:gd name="f76" fmla="?: f61 f2 f3"/>
                            <a:gd name="f77" fmla="abs f63"/>
                            <a:gd name="f78" fmla="?: f63 f16 f2"/>
                            <a:gd name="f79" fmla="?: f63 f2 f16"/>
                            <a:gd name="f80" fmla="?: f63 f42 f41"/>
                            <a:gd name="f81" fmla="?: f63 f41 f42"/>
                            <a:gd name="f82" fmla="*/ f66 1 f1"/>
                            <a:gd name="f83" fmla="?: f28 f69 f68"/>
                            <a:gd name="f84" fmla="?: f28 f68 f69"/>
                            <a:gd name="f85" fmla="?: f61 f76 f75"/>
                            <a:gd name="f86" fmla="?: f61 f75 f76"/>
                            <a:gd name="f87" fmla="?: f62 f74 f73"/>
                            <a:gd name="f88" fmla="?: f27 f80 f81"/>
                            <a:gd name="f89" fmla="?: f27 f78 f79"/>
                            <a:gd name="f90" fmla="*/ f67 f29 1"/>
                            <a:gd name="f91" fmla="*/ f71 f29 1"/>
                            <a:gd name="f92" fmla="*/ f72 f29 1"/>
                            <a:gd name="f93" fmla="*/ f77 f29 1"/>
                            <a:gd name="f94" fmla="+- 0 0 f82"/>
                            <a:gd name="f95" fmla="?: f60 f83 f84"/>
                            <a:gd name="f96" fmla="?: f62 f86 f85"/>
                            <a:gd name="f97" fmla="+- 0 0 f94"/>
                            <a:gd name="f98" fmla="*/ f97 f1 1"/>
                            <a:gd name="f99" fmla="*/ f98 1 f8"/>
                            <a:gd name="f100" fmla="+- f99 0 f2"/>
                            <a:gd name="f101" fmla="cos 1 f100"/>
                            <a:gd name="f102" fmla="+- 0 0 f101"/>
                            <a:gd name="f103" fmla="+- 0 0 f102"/>
                            <a:gd name="f104" fmla="val f103"/>
                            <a:gd name="f105" fmla="+- 0 0 f104"/>
                            <a:gd name="f106" fmla="*/ f15 f105 1"/>
                            <a:gd name="f107" fmla="*/ f106 3163 1"/>
                            <a:gd name="f108" fmla="*/ f107 1 7636"/>
                            <a:gd name="f109" fmla="+- f7 f108 0"/>
                            <a:gd name="f110" fmla="+- f43 0 f108"/>
                            <a:gd name="f111" fmla="+- f44 0 f108"/>
                            <a:gd name="f112" fmla="*/ f109 f29 1"/>
                            <a:gd name="f113" fmla="*/ f110 f29 1"/>
                            <a:gd name="f114" fmla="*/ f111 f29 1"/>
                          </a:gdLst>
                          <a:ahLst/>
                          <a:cxnLst>
                            <a:cxn ang="3cd4">
                              <a:pos x="hc" y="t"/>
                            </a:cxn>
                            <a:cxn ang="0">
                              <a:pos x="r" y="vc"/>
                            </a:cxn>
                            <a:cxn ang="cd4">
                              <a:pos x="hc" y="b"/>
                            </a:cxn>
                            <a:cxn ang="cd2">
                              <a:pos x="l" y="vc"/>
                            </a:cxn>
                          </a:cxnLst>
                          <a:rect l="f112" t="f112" r="f113" b="f114"/>
                          <a:pathLst>
                            <a:path>
                              <a:moveTo>
                                <a:pt x="f49" y="f50"/>
                              </a:moveTo>
                              <a:arcTo wR="f51" hR="f52" stAng="f56" swAng="f48"/>
                              <a:lnTo>
                                <a:pt x="f50" y="f64"/>
                              </a:lnTo>
                              <a:arcTo wR="f52" hR="f90" stAng="f95" swAng="f70"/>
                              <a:lnTo>
                                <a:pt x="f65" y="f57"/>
                              </a:lnTo>
                              <a:arcTo wR="f91" hR="f92" stAng="f96" swAng="f87"/>
                              <a:lnTo>
                                <a:pt x="f58" y="f49"/>
                              </a:lnTo>
                              <a:arcTo wR="f93" hR="f51" stAng="f88" swAng="f89"/>
                              <a:close/>
                            </a:path>
                          </a:pathLst>
                        </a:custGeom>
                        <a:gradFill>
                          <a:gsLst>
                            <a:gs pos="0">
                              <a:srgbClr val="C9B5E8"/>
                            </a:gs>
                            <a:gs pos="100000">
                              <a:srgbClr val="D9CBEE"/>
                            </a:gs>
                          </a:gsLst>
                          <a:lin ang="16200000"/>
                        </a:gradFill>
                        <a:ln w="9528">
                          <a:solidFill>
                            <a:srgbClr val="7D60A0"/>
                          </a:solidFill>
                          <a:prstDash val="solid"/>
                        </a:ln>
                        <a:effectLst>
                          <a:outerShdw dist="19997" dir="5400000" algn="tl">
                            <a:srgbClr val="000000">
                              <a:alpha val="38000"/>
                            </a:srgbClr>
                          </a:outerShdw>
                        </a:effectLst>
                      </wps:spPr>
                      <wps:txbx>
                        <w:txbxContent>
                          <w:p w:rsidR="008968CE" w:rsidRDefault="001E29D5">
                            <w:pPr>
                              <w:jc w:val="center"/>
                              <w:rPr>
                                <w:b/>
                                <w:color w:val="000000"/>
                              </w:rPr>
                            </w:pPr>
                            <w:r>
                              <w:rPr>
                                <w:b/>
                                <w:color w:val="000000"/>
                              </w:rPr>
                              <w:t>Cloud DB (SQL Server)</w:t>
                            </w:r>
                          </w:p>
                          <w:p w:rsidR="008968CE" w:rsidRDefault="001E29D5">
                            <w:pPr>
                              <w:jc w:val="center"/>
                            </w:pPr>
                            <w:r>
                              <w:rPr>
                                <w:b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B050"/>
                              </w:rPr>
                              <w:t>Outgoing</w:t>
                            </w:r>
                            <w:r>
                              <w:t xml:space="preserve">        </w:t>
                            </w:r>
                            <w:r>
                              <w:rPr>
                                <w:b/>
                                <w:color w:val="FF0000"/>
                              </w:rPr>
                              <w:t>Incoming</w:t>
                            </w:r>
                          </w:p>
                        </w:txbxContent>
                      </wps:txbx>
                      <wps:bodyPr vert="horz" wrap="square" lIns="91440" tIns="45720" rIns="91440" bIns="45720" anchor="ctr" anchorCtr="0" compatLnSpc="1"/>
                    </wps:wsp>
                  </a:graphicData>
                </a:graphic>
              </wp:anchor>
            </w:drawing>
          </mc:Choice>
          <mc:Fallback>
            <w:pict>
              <v:shape id="Rounded Rectangle 5" o:spid="_x0000_s1027" style="position:absolute;left:0;text-align:left;margin-left:141.75pt;margin-top:.75pt;width:139.45pt;height:59.2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771019,752478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" adj="-11796480,,5400" path="m125413,at,,250826,250826,125413,,,125413l,627065at,501652,250826,752478,,627065,125413,752478l1645606,752478at1520193,501652,1771019,752478,1645606,752478,1771019,627065l1771019,125413at1520193,,1771019,250826,1771019,125413,1645606,l125413,xe" fillcolor="#c9b5e8" strokecolor="#7d60a0" strokeweight=".26467mm">
                <v:fill color2="#d9cbee" angle="180" focus="100%" type="gradient">
                  <o:fill v:ext="view" type="gradientUnscaled"/>
                </v:fill>
                <v:stroke joinstyle="miter"/>
                <v:shadow on="t" color="black" opacity="24903f" origin="-.5,-.5" offset="0,.55547mm"/>
                <v:formulas/>
                <v:path arrowok="t" o:connecttype="custom" o:connectlocs="885510,0;1771019,376239;885510,752478;0,376239" o:connectangles="270,0,90,180" textboxrect="36733,36733,1734286,715745"/>
                <v:textbox>
                  <w:txbxContent>
                    <w:p w:rsidR="008968CE" w:rsidRDefault="001E29D5">
                      <w:pPr>
                        <w:jc w:val="center"/>
                        <w:rPr>
                          <w:b/>
                          <w:color w:val="000000"/>
                        </w:rPr>
                      </w:pPr>
                      <w:r>
                        <w:rPr>
                          <w:b/>
                          <w:color w:val="000000"/>
                        </w:rPr>
                        <w:t>Cloud DB (SQL Server)</w:t>
                      </w:r>
                    </w:p>
                    <w:p w:rsidR="008968CE" w:rsidRDefault="001E29D5">
                      <w:pPr>
                        <w:jc w:val="center"/>
                      </w:pPr>
                      <w:r>
                        <w:rPr>
                          <w:b/>
                        </w:rPr>
                        <w:t xml:space="preserve"> </w:t>
                      </w:r>
                      <w:r>
                        <w:rPr>
                          <w:b/>
                          <w:color w:val="00B050"/>
                        </w:rPr>
                        <w:t>Outgoing</w:t>
                      </w:r>
                      <w:r>
                        <w:t xml:space="preserve">        </w:t>
                      </w:r>
                      <w:r>
                        <w:rPr>
                          <w:b/>
                          <w:color w:val="FF0000"/>
                        </w:rPr>
                        <w:t>Incoming</w:t>
                      </w:r>
                    </w:p>
                  </w:txbxContent>
                </v:textbox>
              </v:shape>
            </w:pict>
          </mc:Fallback>
        </mc:AlternateContent>
      </w:r>
    </w:p>
    <w:p w:rsidR="008968CE" w:rsidRDefault="001E29D5">
      <w:pPr>
        <w:spacing w:before="100" w:after="100" w:line="240" w:lineRule="auto"/>
        <w:ind w:left="720"/>
      </w:pPr>
      <w:r>
        <w:rPr>
          <w:rFonts w:ascii="Cambria" w:eastAsia="Times New Roman" w:hAnsi="Cambria" w:cs="Microsoft Sans Serif"/>
          <w:noProof/>
          <w:color w:val="000000"/>
          <w:lang w:eastAsia="en-IE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>
                <wp:simplePos x="0" y="0"/>
                <wp:positionH relativeFrom="column">
                  <wp:posOffset>2686050</wp:posOffset>
                </wp:positionH>
                <wp:positionV relativeFrom="paragraph">
                  <wp:posOffset>165735</wp:posOffset>
                </wp:positionV>
                <wp:extent cx="0" cy="361946"/>
                <wp:effectExtent l="0" t="0" r="19050" b="19054"/>
                <wp:wrapNone/>
                <wp:docPr id="3" name="Straight Connector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61946"/>
                        </a:xfrm>
                        <a:prstGeom prst="straightConnector1">
                          <a:avLst/>
                        </a:prstGeom>
                        <a:noFill/>
                        <a:ln w="9528">
                          <a:solidFill>
                            <a:srgbClr val="4A7EBB"/>
                          </a:solidFill>
                          <a:prstDash val="soli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Connector 23" o:spid="_x0000_s1026" type="#_x0000_t32" style="position:absolute;margin-left:211.5pt;margin-top:13.05pt;width:0;height:28.5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" strokecolor="#4a7ebb" strokeweight=".26467mm"/>
            </w:pict>
          </mc:Fallback>
        </mc:AlternateContent>
      </w:r>
      <w:r>
        <w:rPr>
          <w:rFonts w:ascii="Cambria" w:eastAsia="Times New Roman" w:hAnsi="Cambria" w:cs="Microsoft Sans Serif"/>
          <w:noProof/>
          <w:color w:val="000000"/>
          <w:lang w:eastAsia="en-IE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1800225</wp:posOffset>
                </wp:positionH>
                <wp:positionV relativeFrom="paragraph">
                  <wp:posOffset>167006</wp:posOffset>
                </wp:positionV>
                <wp:extent cx="1771019" cy="0"/>
                <wp:effectExtent l="0" t="0" r="19681" b="19050"/>
                <wp:wrapNone/>
                <wp:docPr id="4" name="Straight Connector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71019" cy="0"/>
                        </a:xfrm>
                        <a:prstGeom prst="straightConnector1">
                          <a:avLst/>
                        </a:prstGeom>
                        <a:noFill/>
                        <a:ln w="9528">
                          <a:solidFill>
                            <a:srgbClr val="7F7F7F"/>
                          </a:solidFill>
                          <a:prstDash val="soli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traight Connector 38" o:spid="_x0000_s1026" type="#_x0000_t32" style="position:absolute;margin-left:141.75pt;margin-top:13.15pt;width:139.45pt;height:0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" strokecolor="#7f7f7f" strokeweight=".26467mm"/>
            </w:pict>
          </mc:Fallback>
        </mc:AlternateContent>
      </w:r>
    </w:p>
    <w:p w:rsidR="008968CE" w:rsidRDefault="001E29D5">
      <w:pPr>
        <w:spacing w:before="100" w:after="100" w:line="240" w:lineRule="auto"/>
        <w:ind w:left="720"/>
      </w:pPr>
      <w:r>
        <w:rPr>
          <w:rFonts w:ascii="Cambria" w:eastAsia="Times New Roman" w:hAnsi="Cambria" w:cs="Microsoft Sans Serif"/>
          <w:noProof/>
          <w:color w:val="000000"/>
          <w:lang w:eastAsia="en-IE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2019296</wp:posOffset>
                </wp:positionH>
                <wp:positionV relativeFrom="paragraph">
                  <wp:posOffset>149861</wp:posOffset>
                </wp:positionV>
                <wp:extent cx="1209678" cy="1428109"/>
                <wp:effectExtent l="0" t="38100" r="47622" b="19691"/>
                <wp:wrapNone/>
                <wp:docPr id="5" name="Straight Arrow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209678" cy="1428109"/>
                        </a:xfrm>
                        <a:prstGeom prst="straightConnector1">
                          <a:avLst/>
                        </a:prstGeom>
                        <a:noFill/>
                        <a:ln w="9528">
                          <a:solidFill>
                            <a:srgbClr val="7F7F7F"/>
                          </a:solidFill>
                          <a:prstDash val="solid"/>
                          <a:tailEnd type="arrow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traight Arrow Connector 10" o:spid="_x0000_s1026" type="#_x0000_t32" style="position:absolute;margin-left:159pt;margin-top:11.8pt;width:95.25pt;height:112.45pt;flip:y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" strokecolor="#7f7f7f" strokeweight=".26467mm">
                <v:stroke endarrow="open"/>
              </v:shape>
            </w:pict>
          </mc:Fallback>
        </mc:AlternateContent>
      </w:r>
      <w:r>
        <w:rPr>
          <w:rFonts w:ascii="Cambria" w:eastAsia="Times New Roman" w:hAnsi="Cambria" w:cs="Microsoft Sans Serif"/>
          <w:noProof/>
          <w:color w:val="000000"/>
          <w:lang w:eastAsia="en-IE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2305046</wp:posOffset>
                </wp:positionH>
                <wp:positionV relativeFrom="paragraph">
                  <wp:posOffset>149861</wp:posOffset>
                </wp:positionV>
                <wp:extent cx="1057275" cy="1428750"/>
                <wp:effectExtent l="0" t="0" r="66675" b="57150"/>
                <wp:wrapNone/>
                <wp:docPr id="6" name="Straight Arrow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57275" cy="1428750"/>
                        </a:xfrm>
                        <a:prstGeom prst="straightConnector1">
                          <a:avLst/>
                        </a:prstGeom>
                        <a:noFill/>
                        <a:ln w="9528">
                          <a:solidFill>
                            <a:srgbClr val="7F7F7F"/>
                          </a:solidFill>
                          <a:prstDash val="solid"/>
                          <a:tailEnd type="arrow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traight Arrow Connector 8" o:spid="_x0000_s1026" type="#_x0000_t32" style="position:absolute;margin-left:181.5pt;margin-top:11.8pt;width:83.25pt;height:112.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" strokecolor="#7f7f7f" strokeweight=".26467mm">
                <v:stroke endarrow="open"/>
              </v:shape>
            </w:pict>
          </mc:Fallback>
        </mc:AlternateContent>
      </w:r>
    </w:p>
    <w:p w:rsidR="008968CE" w:rsidRDefault="008968CE">
      <w:pPr>
        <w:spacing w:before="100" w:after="100" w:line="240" w:lineRule="auto"/>
        <w:ind w:left="720"/>
        <w:rPr>
          <w:rFonts w:ascii="Cambria" w:eastAsia="Times New Roman" w:hAnsi="Cambria" w:cs="Microsoft Sans Serif"/>
          <w:color w:val="000000"/>
        </w:rPr>
      </w:pPr>
    </w:p>
    <w:p w:rsidR="008968CE" w:rsidRDefault="001E29D5">
      <w:pPr>
        <w:spacing w:before="100" w:after="100" w:line="240" w:lineRule="auto"/>
        <w:ind w:left="720"/>
      </w:pPr>
      <w:r>
        <w:rPr>
          <w:rFonts w:ascii="Cambria" w:eastAsia="Times New Roman" w:hAnsi="Cambria" w:cs="Microsoft Sans Serif"/>
          <w:noProof/>
          <w:color w:val="000000"/>
          <w:lang w:eastAsia="en-IE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>
                <wp:simplePos x="0" y="0"/>
                <wp:positionH relativeFrom="column">
                  <wp:posOffset>-514350</wp:posOffset>
                </wp:positionH>
                <wp:positionV relativeFrom="paragraph">
                  <wp:posOffset>144146</wp:posOffset>
                </wp:positionV>
                <wp:extent cx="6819266" cy="18416"/>
                <wp:effectExtent l="0" t="0" r="19684" b="19684"/>
                <wp:wrapNone/>
                <wp:docPr id="7" name="Straight Connector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819266" cy="18416"/>
                        </a:xfrm>
                        <a:prstGeom prst="straightConnector1">
                          <a:avLst/>
                        </a:prstGeom>
                        <a:noFill/>
                        <a:ln w="9528">
                          <a:solidFill>
                            <a:srgbClr val="000000"/>
                          </a:solidFill>
                          <a:custDash>
                            <a:ds d="299906" sp="299906"/>
                          </a:custDash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traight Connector 42" o:spid="_x0000_s1026" type="#_x0000_t32" style="position:absolute;margin-left:-40.5pt;margin-top:11.35pt;width:536.95pt;height:1.45pt;flip:y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" strokeweight=".26467mm"/>
            </w:pict>
          </mc:Fallback>
        </mc:AlternateContent>
      </w:r>
    </w:p>
    <w:p w:rsidR="008968CE" w:rsidRDefault="001E29D5">
      <w:pPr>
        <w:spacing w:before="100" w:after="100" w:line="240" w:lineRule="auto"/>
        <w:ind w:left="720"/>
      </w:pPr>
      <w:r>
        <w:rPr>
          <w:rFonts w:ascii="Cambria" w:eastAsia="Times New Roman" w:hAnsi="Cambria" w:cs="Microsoft Sans Serif"/>
          <w:noProof/>
          <w:color w:val="000000"/>
          <w:lang w:eastAsia="en-IE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4429125</wp:posOffset>
                </wp:positionH>
                <wp:positionV relativeFrom="paragraph">
                  <wp:posOffset>21588</wp:posOffset>
                </wp:positionV>
                <wp:extent cx="952503" cy="514350"/>
                <wp:effectExtent l="1657350" t="0" r="19047" b="57150"/>
                <wp:wrapNone/>
                <wp:docPr id="8" name="Line Callout 1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52503" cy="514350"/>
                        </a:xfrm>
                        <a:custGeom>
                          <a:avLst/>
                          <a:gdLst>
                            <a:gd name="f0" fmla="val w"/>
                            <a:gd name="f1" fmla="val h"/>
                            <a:gd name="f2" fmla="val ss"/>
                            <a:gd name="f3" fmla="val 0"/>
                            <a:gd name="f4" fmla="val 18750"/>
                            <a:gd name="f5" fmla="+- 0 0 8333"/>
                            <a:gd name="f6" fmla="val 80367"/>
                            <a:gd name="f7" fmla="+- 0 0 174218"/>
                            <a:gd name="f8" fmla="abs f0"/>
                            <a:gd name="f9" fmla="abs f1"/>
                            <a:gd name="f10" fmla="abs f2"/>
                            <a:gd name="f11" fmla="?: f8 f0 1"/>
                            <a:gd name="f12" fmla="?: f9 f1 1"/>
                            <a:gd name="f13" fmla="?: f10 f2 1"/>
                            <a:gd name="f14" fmla="*/ f11 1 21600"/>
                            <a:gd name="f15" fmla="*/ f12 1 21600"/>
                            <a:gd name="f16" fmla="*/ 21600 f11 1"/>
                            <a:gd name="f17" fmla="*/ 21600 f12 1"/>
                            <a:gd name="f18" fmla="min f15 f14"/>
                            <a:gd name="f19" fmla="*/ f16 1 f13"/>
                            <a:gd name="f20" fmla="*/ f17 1 f13"/>
                            <a:gd name="f21" fmla="val f19"/>
                            <a:gd name="f22" fmla="val f20"/>
                            <a:gd name="f23" fmla="*/ f3 f18 1"/>
                            <a:gd name="f24" fmla="+- f22 0 f3"/>
                            <a:gd name="f25" fmla="+- f21 0 f3"/>
                            <a:gd name="f26" fmla="*/ f21 f18 1"/>
                            <a:gd name="f27" fmla="*/ f22 f18 1"/>
                            <a:gd name="f28" fmla="min f25 f24"/>
                            <a:gd name="f29" fmla="*/ f28 1 21600"/>
                            <a:gd name="f30" fmla="*/ f5 1 f29"/>
                            <a:gd name="f31" fmla="*/ f4 1 f29"/>
                            <a:gd name="f32" fmla="*/ f7 1 f29"/>
                            <a:gd name="f33" fmla="*/ f6 1 f29"/>
                            <a:gd name="f34" fmla="*/ f24 f31 1"/>
                            <a:gd name="f35" fmla="*/ f25 f30 1"/>
                            <a:gd name="f36" fmla="*/ f24 f33 1"/>
                            <a:gd name="f37" fmla="*/ f25 f32 1"/>
                            <a:gd name="f38" fmla="*/ f34 1 100000"/>
                            <a:gd name="f39" fmla="*/ f35 1 100000"/>
                            <a:gd name="f40" fmla="*/ f36 1 100000"/>
                            <a:gd name="f41" fmla="*/ f37 1 100000"/>
                            <a:gd name="f42" fmla="*/ f39 f18 1"/>
                            <a:gd name="f43" fmla="*/ f38 f18 1"/>
                            <a:gd name="f44" fmla="*/ f41 f18 1"/>
                            <a:gd name="f45" fmla="*/ f40 f18 1"/>
                          </a:gdLst>
                          <a:ahLst/>
                          <a:cxnLst>
                            <a:cxn ang="3cd4">
                              <a:pos x="hc" y="t"/>
                            </a:cxn>
                            <a:cxn ang="0">
                              <a:pos x="r" y="vc"/>
                            </a:cxn>
                            <a:cxn ang="cd4">
                              <a:pos x="hc" y="b"/>
                            </a:cxn>
                            <a:cxn ang="cd2">
                              <a:pos x="l" y="vc"/>
                            </a:cxn>
                          </a:cxnLst>
                          <a:rect l="f23" t="f23" r="f26" b="f27"/>
                          <a:pathLst>
                            <a:path>
                              <a:moveTo>
                                <a:pt x="f23" y="f23"/>
                              </a:moveTo>
                              <a:lnTo>
                                <a:pt x="f26" y="f23"/>
                              </a:lnTo>
                              <a:lnTo>
                                <a:pt x="f26" y="f27"/>
                              </a:lnTo>
                              <a:lnTo>
                                <a:pt x="f23" y="f27"/>
                              </a:lnTo>
                              <a:close/>
                            </a:path>
                            <a:path fill="none">
                              <a:moveTo>
                                <a:pt x="f42" y="f43"/>
                              </a:moveTo>
                              <a:lnTo>
                                <a:pt x="f44" y="f45"/>
                              </a:lnTo>
                            </a:path>
                          </a:pathLst>
                        </a:custGeom>
                        <a:gradFill>
                          <a:gsLst>
                            <a:gs pos="0">
                              <a:srgbClr val="A3C4FF"/>
                            </a:gs>
                            <a:gs pos="100000">
                              <a:srgbClr val="BFD5FF"/>
                            </a:gs>
                          </a:gsLst>
                          <a:lin ang="16200000"/>
                        </a:gradFill>
                        <a:ln w="9528">
                          <a:solidFill>
                            <a:srgbClr val="4A7EBB"/>
                          </a:solidFill>
                          <a:prstDash val="solid"/>
                        </a:ln>
                        <a:effectLst>
                          <a:outerShdw dist="19997" dir="5400000" algn="tl">
                            <a:srgbClr val="000000">
                              <a:alpha val="38000"/>
                            </a:srgbClr>
                          </a:outerShdw>
                        </a:effectLst>
                      </wps:spPr>
                      <wps:txbx>
                        <w:txbxContent>
                          <w:p w:rsidR="008968CE" w:rsidRDefault="001E29D5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Message Data: Ado.net Dataset / JSON Data</w:t>
                            </w:r>
                          </w:p>
                          <w:p w:rsidR="008968CE" w:rsidRDefault="008968CE">
                            <w:pPr>
                              <w:jc w:val="center"/>
                            </w:pPr>
                          </w:p>
                        </w:txbxContent>
                      </wps:txbx>
                      <wps:bodyPr vert="horz" wrap="square" lIns="91440" tIns="45720" rIns="91440" bIns="45720" anchor="ctr" anchorCtr="0" compatLnSpc="1"/>
                    </wps:wsp>
                  </a:graphicData>
                </a:graphic>
              </wp:anchor>
            </w:drawing>
          </mc:Choice>
          <mc:Fallback>
            <w:pict>
              <v:shape id="Line Callout 1 25" o:spid="_x0000_s1028" style="position:absolute;left:0;text-align:left;margin-left:348.75pt;margin-top:1.7pt;width:75pt;height:40.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952503,51435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" adj="-11796480,,5400" path="m,l952503,r,514350l,514350,,xem-79372,96441nfl-1659432,413368e" fillcolor="#a3c4ff" strokecolor="#4a7ebb" strokeweight=".26467mm">
                <v:fill color2="#bfd5ff" angle="180" focus="100%" type="gradient">
                  <o:fill v:ext="view" type="gradientUnscaled"/>
                </v:fill>
                <v:stroke joinstyle="miter"/>
                <v:shadow on="t" color="black" opacity="24903f" origin="-.5,-.5" offset="0,.55547mm"/>
                <v:formulas/>
                <v:path arrowok="t" o:connecttype="custom" o:connectlocs="476252,0;952503,257175;476252,514350;0,257175" o:connectangles="270,0,90,180" textboxrect="0,0,952503,514350"/>
                <v:textbox>
                  <w:txbxContent>
                    <w:p w:rsidR="008968CE" w:rsidRDefault="001E29D5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Message Data: Ado.net Dataset / JSON Data</w:t>
                      </w:r>
                    </w:p>
                    <w:p w:rsidR="008968CE" w:rsidRDefault="008968CE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Cambria" w:eastAsia="Times New Roman" w:hAnsi="Cambria" w:cs="Microsoft Sans Serif"/>
          <w:noProof/>
          <w:color w:val="000000"/>
          <w:lang w:eastAsia="en-IE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4914900</wp:posOffset>
                </wp:positionH>
                <wp:positionV relativeFrom="paragraph">
                  <wp:posOffset>20317</wp:posOffset>
                </wp:positionV>
                <wp:extent cx="466728" cy="180979"/>
                <wp:effectExtent l="0" t="0" r="28572" b="28571"/>
                <wp:wrapNone/>
                <wp:docPr id="9" name="Straight Connector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66728" cy="180979"/>
                        </a:xfrm>
                        <a:prstGeom prst="straightConnector1">
                          <a:avLst/>
                        </a:prstGeom>
                        <a:noFill/>
                        <a:ln w="9528">
                          <a:solidFill>
                            <a:srgbClr val="BE4B48"/>
                          </a:solidFill>
                          <a:prstDash val="soli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traight Connector 34" o:spid="_x0000_s1026" type="#_x0000_t32" style="position:absolute;margin-left:387pt;margin-top:1.6pt;width:36.75pt;height:14.25pt;flip:x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" strokecolor="#be4b48" strokeweight=".26467mm"/>
            </w:pict>
          </mc:Fallback>
        </mc:AlternateContent>
      </w:r>
      <w:r>
        <w:rPr>
          <w:rFonts w:ascii="Cambria" w:eastAsia="Times New Roman" w:hAnsi="Cambria" w:cs="Microsoft Sans Serif"/>
          <w:noProof/>
          <w:color w:val="000000"/>
          <w:lang w:eastAsia="en-IE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4429125</wp:posOffset>
                </wp:positionH>
                <wp:positionV relativeFrom="paragraph">
                  <wp:posOffset>20317</wp:posOffset>
                </wp:positionV>
                <wp:extent cx="485775" cy="180979"/>
                <wp:effectExtent l="0" t="0" r="28575" b="28571"/>
                <wp:wrapNone/>
                <wp:docPr id="10" name="Straight Connector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85775" cy="180979"/>
                        </a:xfrm>
                        <a:prstGeom prst="straightConnector1">
                          <a:avLst/>
                        </a:prstGeom>
                        <a:noFill/>
                        <a:ln w="9528">
                          <a:solidFill>
                            <a:srgbClr val="BE4B48"/>
                          </a:solidFill>
                          <a:prstDash val="soli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traight Connector 33" o:spid="_x0000_s1026" type="#_x0000_t32" style="position:absolute;margin-left:348.75pt;margin-top:1.6pt;width:38.25pt;height:14.2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" strokecolor="#be4b48" strokeweight=".26467mm"/>
            </w:pict>
          </mc:Fallback>
        </mc:AlternateContent>
      </w:r>
    </w:p>
    <w:p w:rsidR="008968CE" w:rsidRDefault="001E29D5">
      <w:pPr>
        <w:spacing w:before="100" w:after="100" w:line="240" w:lineRule="auto"/>
        <w:jc w:val="both"/>
      </w:pPr>
      <w:r>
        <w:rPr>
          <w:rFonts w:ascii="Cambria" w:eastAsia="Times New Roman" w:hAnsi="Cambria" w:cs="Microsoft Sans Serif"/>
          <w:noProof/>
          <w:color w:val="000000"/>
          <w:lang w:eastAsia="en-IE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666753</wp:posOffset>
                </wp:positionH>
                <wp:positionV relativeFrom="paragraph">
                  <wp:posOffset>97155</wp:posOffset>
                </wp:positionV>
                <wp:extent cx="828675" cy="266703"/>
                <wp:effectExtent l="152400" t="0" r="104775" b="685797"/>
                <wp:wrapNone/>
                <wp:docPr id="11" name="Line Callout 3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28675" cy="266703"/>
                        </a:xfrm>
                        <a:custGeom>
                          <a:avLst/>
                          <a:gdLst>
                            <a:gd name="f0" fmla="val w"/>
                            <a:gd name="f1" fmla="val h"/>
                            <a:gd name="f2" fmla="val ss"/>
                            <a:gd name="f3" fmla="val 0"/>
                            <a:gd name="f4" fmla="val 18750"/>
                            <a:gd name="f5" fmla="val 108412"/>
                            <a:gd name="f6" fmla="+- 0 0 8333"/>
                            <a:gd name="f7" fmla="+- 0 0 16667"/>
                            <a:gd name="f8" fmla="val 100000"/>
                            <a:gd name="f9" fmla="val 341358"/>
                            <a:gd name="f10" fmla="abs f0"/>
                            <a:gd name="f11" fmla="abs f1"/>
                            <a:gd name="f12" fmla="abs f2"/>
                            <a:gd name="f13" fmla="?: f10 f0 1"/>
                            <a:gd name="f14" fmla="?: f11 f1 1"/>
                            <a:gd name="f15" fmla="?: f12 f2 1"/>
                            <a:gd name="f16" fmla="*/ f13 1 21600"/>
                            <a:gd name="f17" fmla="*/ f14 1 21600"/>
                            <a:gd name="f18" fmla="*/ 21600 f13 1"/>
                            <a:gd name="f19" fmla="*/ 21600 f14 1"/>
                            <a:gd name="f20" fmla="min f17 f16"/>
                            <a:gd name="f21" fmla="*/ f18 1 f15"/>
                            <a:gd name="f22" fmla="*/ f19 1 f15"/>
                            <a:gd name="f23" fmla="val f21"/>
                            <a:gd name="f24" fmla="val f22"/>
                            <a:gd name="f25" fmla="*/ f3 f20 1"/>
                            <a:gd name="f26" fmla="+- f24 0 f3"/>
                            <a:gd name="f27" fmla="+- f23 0 f3"/>
                            <a:gd name="f28" fmla="*/ f23 f20 1"/>
                            <a:gd name="f29" fmla="*/ f24 f20 1"/>
                            <a:gd name="f30" fmla="min f27 f26"/>
                            <a:gd name="f31" fmla="*/ f30 1 21600"/>
                            <a:gd name="f32" fmla="*/ f6 1 f31"/>
                            <a:gd name="f33" fmla="*/ f4 1 f31"/>
                            <a:gd name="f34" fmla="*/ f7 1 f31"/>
                            <a:gd name="f35" fmla="*/ f8 1 f31"/>
                            <a:gd name="f36" fmla="*/ f5 1 f31"/>
                            <a:gd name="f37" fmla="*/ f9 1 f31"/>
                            <a:gd name="f38" fmla="*/ f26 f33 1"/>
                            <a:gd name="f39" fmla="*/ f27 f32 1"/>
                            <a:gd name="f40" fmla="*/ f27 f34 1"/>
                            <a:gd name="f41" fmla="*/ f26 f35 1"/>
                            <a:gd name="f42" fmla="*/ f26 f37 1"/>
                            <a:gd name="f43" fmla="*/ f27 f36 1"/>
                            <a:gd name="f44" fmla="*/ f38 1 100000"/>
                            <a:gd name="f45" fmla="*/ f39 1 100000"/>
                            <a:gd name="f46" fmla="*/ f40 1 100000"/>
                            <a:gd name="f47" fmla="*/ f41 1 100000"/>
                            <a:gd name="f48" fmla="*/ f42 1 100000"/>
                            <a:gd name="f49" fmla="*/ f43 1 100000"/>
                            <a:gd name="f50" fmla="*/ f45 f20 1"/>
                            <a:gd name="f51" fmla="*/ f44 f20 1"/>
                            <a:gd name="f52" fmla="*/ f46 f20 1"/>
                            <a:gd name="f53" fmla="*/ f47 f20 1"/>
                            <a:gd name="f54" fmla="*/ f49 f20 1"/>
                            <a:gd name="f55" fmla="*/ f48 f20 1"/>
                          </a:gdLst>
                          <a:ahLst/>
                          <a:cxnLst>
                            <a:cxn ang="3cd4">
                              <a:pos x="hc" y="t"/>
                            </a:cxn>
                            <a:cxn ang="0">
                              <a:pos x="r" y="vc"/>
                            </a:cxn>
                            <a:cxn ang="cd4">
                              <a:pos x="hc" y="b"/>
                            </a:cxn>
                            <a:cxn ang="cd2">
                              <a:pos x="l" y="vc"/>
                            </a:cxn>
                          </a:cxnLst>
                          <a:rect l="f25" t="f25" r="f28" b="f29"/>
                          <a:pathLst>
                            <a:path>
                              <a:moveTo>
                                <a:pt x="f25" y="f25"/>
                              </a:moveTo>
                              <a:lnTo>
                                <a:pt x="f28" y="f25"/>
                              </a:lnTo>
                              <a:lnTo>
                                <a:pt x="f28" y="f29"/>
                              </a:lnTo>
                              <a:lnTo>
                                <a:pt x="f25" y="f29"/>
                              </a:lnTo>
                              <a:close/>
                            </a:path>
                            <a:path fill="none">
                              <a:moveTo>
                                <a:pt x="f50" y="f51"/>
                              </a:moveTo>
                              <a:lnTo>
                                <a:pt x="f52" y="f51"/>
                              </a:lnTo>
                              <a:lnTo>
                                <a:pt x="f52" y="f53"/>
                              </a:lnTo>
                              <a:lnTo>
                                <a:pt x="f54" y="f55"/>
                              </a:lnTo>
                            </a:path>
                          </a:pathLst>
                        </a:custGeom>
                        <a:gradFill>
                          <a:gsLst>
                            <a:gs pos="0">
                              <a:srgbClr val="DAFDA7"/>
                            </a:gs>
                            <a:gs pos="100000">
                              <a:srgbClr val="E4FDC2"/>
                            </a:gs>
                          </a:gsLst>
                          <a:lin ang="16200000"/>
                        </a:gradFill>
                        <a:ln w="9528">
                          <a:solidFill>
                            <a:srgbClr val="98B954"/>
                          </a:solidFill>
                          <a:prstDash val="solid"/>
                        </a:ln>
                        <a:effectLst>
                          <a:outerShdw dist="19997" dir="5400000" algn="tl">
                            <a:srgbClr val="000000">
                              <a:alpha val="38000"/>
                            </a:srgbClr>
                          </a:outerShdw>
                        </a:effectLst>
                      </wps:spPr>
                      <wps:txbx>
                        <w:txbxContent>
                          <w:p w:rsidR="008968CE" w:rsidRDefault="001E29D5">
                            <w:pPr>
                              <w:jc w:val="center"/>
                              <w:rPr>
                                <w:b/>
                                <w:color w:val="000000"/>
                              </w:rPr>
                            </w:pPr>
                            <w:r>
                              <w:rPr>
                                <w:b/>
                                <w:color w:val="000000"/>
                              </w:rPr>
                              <w:t>Publisher</w:t>
                            </w:r>
                          </w:p>
                        </w:txbxContent>
                      </wps:txbx>
                      <wps:bodyPr vert="horz" wrap="square" lIns="91440" tIns="45720" rIns="91440" bIns="45720" anchor="ctr" anchorCtr="0" compatLnSpc="1"/>
                    </wps:wsp>
                  </a:graphicData>
                </a:graphic>
              </wp:anchor>
            </w:drawing>
          </mc:Choice>
          <mc:Fallback>
            <w:pict>
              <v:shape id="Line Callout 3 20" o:spid="_x0000_s1029" style="position:absolute;left:0;text-align:left;margin-left:52.5pt;margin-top:7.65pt;width:65.25pt;height:21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828675,266703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" adj="-11796480,,5400" path="m,l828675,r,266703l,266703,,xem-69053,50007nfl-138115,50007r,216696l898383,910412e" fillcolor="#dafda7" strokecolor="#98b954" strokeweight=".26467mm">
                <v:fill color2="#e4fdc2" angle="180" focus="100%" type="gradient">
                  <o:fill v:ext="view" type="gradientUnscaled"/>
                </v:fill>
                <v:stroke joinstyle="miter"/>
                <v:shadow on="t" color="black" opacity="24903f" origin="-.5,-.5" offset="0,.55547mm"/>
                <v:formulas/>
                <v:path arrowok="t" o:connecttype="custom" o:connectlocs="414338,0;828675,133352;414338,266703;0,133352" o:connectangles="270,0,90,180" textboxrect="0,0,828675,266703"/>
                <v:textbox>
                  <w:txbxContent>
                    <w:p w:rsidR="008968CE" w:rsidRDefault="001E29D5">
                      <w:pPr>
                        <w:jc w:val="center"/>
                        <w:rPr>
                          <w:b/>
                          <w:color w:val="000000"/>
                        </w:rPr>
                      </w:pPr>
                      <w:r>
                        <w:rPr>
                          <w:b/>
                          <w:color w:val="000000"/>
                        </w:rPr>
                        <w:t>Publisher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Cambria" w:eastAsia="Times New Roman" w:hAnsi="Cambria" w:cs="Microsoft Sans Serif"/>
          <w:noProof/>
          <w:color w:val="000000"/>
          <w:lang w:eastAsia="en-IE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>
                <wp:simplePos x="0" y="0"/>
                <wp:positionH relativeFrom="column">
                  <wp:posOffset>2705096</wp:posOffset>
                </wp:positionH>
                <wp:positionV relativeFrom="paragraph">
                  <wp:posOffset>1229996</wp:posOffset>
                </wp:positionV>
                <wp:extent cx="0" cy="323853"/>
                <wp:effectExtent l="0" t="0" r="19050" b="19047"/>
                <wp:wrapNone/>
                <wp:docPr id="12" name="Straight Connector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23853"/>
                        </a:xfrm>
                        <a:prstGeom prst="straightConnector1">
                          <a:avLst/>
                        </a:prstGeom>
                        <a:noFill/>
                        <a:ln w="9528">
                          <a:solidFill>
                            <a:srgbClr val="7F7F7F"/>
                          </a:solidFill>
                          <a:prstDash val="soli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traight Connector 30" o:spid="_x0000_s1026" type="#_x0000_t32" style="position:absolute;margin-left:213pt;margin-top:96.85pt;width:0;height:25.5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" strokecolor="#7f7f7f" strokeweight=".26467mm"/>
            </w:pict>
          </mc:Fallback>
        </mc:AlternateContent>
      </w:r>
      <w:r>
        <w:rPr>
          <w:rFonts w:ascii="Cambria" w:eastAsia="Times New Roman" w:hAnsi="Cambria" w:cs="Microsoft Sans Serif"/>
          <w:noProof/>
          <w:color w:val="000000"/>
          <w:lang w:eastAsia="en-IE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>
                <wp:simplePos x="0" y="0"/>
                <wp:positionH relativeFrom="column">
                  <wp:posOffset>2686050</wp:posOffset>
                </wp:positionH>
                <wp:positionV relativeFrom="paragraph">
                  <wp:posOffset>525149</wp:posOffset>
                </wp:positionV>
                <wp:extent cx="0" cy="314325"/>
                <wp:effectExtent l="0" t="0" r="19050" b="9525"/>
                <wp:wrapNone/>
                <wp:docPr id="13" name="Straight Connector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14325"/>
                        </a:xfrm>
                        <a:prstGeom prst="straightConnector1">
                          <a:avLst/>
                        </a:prstGeom>
                        <a:noFill/>
                        <a:ln w="9528">
                          <a:solidFill>
                            <a:srgbClr val="7F7F7F"/>
                          </a:solidFill>
                          <a:prstDash val="soli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traight Connector 29" o:spid="_x0000_s1026" type="#_x0000_t32" style="position:absolute;margin-left:211.5pt;margin-top:41.35pt;width:0;height:24.75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" strokecolor="#7f7f7f" strokeweight=".26467mm"/>
            </w:pict>
          </mc:Fallback>
        </mc:AlternateContent>
      </w:r>
      <w:r>
        <w:rPr>
          <w:rFonts w:ascii="Cambria" w:eastAsia="Times New Roman" w:hAnsi="Cambria" w:cs="Microsoft Sans Serif"/>
          <w:noProof/>
          <w:color w:val="000000"/>
          <w:lang w:eastAsia="en-IE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1619246</wp:posOffset>
                </wp:positionH>
                <wp:positionV relativeFrom="paragraph">
                  <wp:posOffset>1229996</wp:posOffset>
                </wp:positionV>
                <wp:extent cx="2143125" cy="0"/>
                <wp:effectExtent l="0" t="0" r="9525" b="19050"/>
                <wp:wrapNone/>
                <wp:docPr id="14" name="Straight Connector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43125" cy="0"/>
                        </a:xfrm>
                        <a:prstGeom prst="straightConnector1">
                          <a:avLst/>
                        </a:prstGeom>
                        <a:noFill/>
                        <a:ln w="9528">
                          <a:solidFill>
                            <a:srgbClr val="7F7F7F"/>
                          </a:solidFill>
                          <a:prstDash val="soli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traight Connector 39" o:spid="_x0000_s1026" type="#_x0000_t32" style="position:absolute;margin-left:127.5pt;margin-top:96.85pt;width:168.75pt;height:0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" strokecolor="#7f7f7f" strokeweight=".26467mm"/>
            </w:pict>
          </mc:Fallback>
        </mc:AlternateContent>
      </w:r>
      <w:r>
        <w:rPr>
          <w:rFonts w:ascii="Cambria" w:eastAsia="Times New Roman" w:hAnsi="Cambria" w:cs="Microsoft Sans Serif"/>
          <w:noProof/>
          <w:color w:val="000000"/>
          <w:lang w:eastAsia="en-IE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column">
                  <wp:posOffset>1619246</wp:posOffset>
                </wp:positionH>
                <wp:positionV relativeFrom="paragraph">
                  <wp:posOffset>839474</wp:posOffset>
                </wp:positionV>
                <wp:extent cx="2143125" cy="0"/>
                <wp:effectExtent l="0" t="0" r="9525" b="19050"/>
                <wp:wrapNone/>
                <wp:docPr id="15" name="Straight Connector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43125" cy="0"/>
                        </a:xfrm>
                        <a:prstGeom prst="straightConnector1">
                          <a:avLst/>
                        </a:prstGeom>
                        <a:noFill/>
                        <a:ln w="9528">
                          <a:solidFill>
                            <a:srgbClr val="7F7F7F"/>
                          </a:solidFill>
                          <a:prstDash val="soli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traight Connector 28" o:spid="_x0000_s1026" type="#_x0000_t32" style="position:absolute;margin-left:127.5pt;margin-top:66.1pt;width:168.75pt;height:0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" strokecolor="#7f7f7f" strokeweight=".26467mm"/>
            </w:pict>
          </mc:Fallback>
        </mc:AlternateContent>
      </w:r>
      <w:r>
        <w:rPr>
          <w:rFonts w:ascii="Cambria" w:eastAsia="Times New Roman" w:hAnsi="Cambria" w:cs="Microsoft Sans Serif"/>
          <w:noProof/>
          <w:color w:val="000000"/>
          <w:lang w:eastAsia="en-IE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2362196</wp:posOffset>
                </wp:positionH>
                <wp:positionV relativeFrom="paragraph">
                  <wp:posOffset>1382399</wp:posOffset>
                </wp:positionV>
                <wp:extent cx="1000125" cy="2028825"/>
                <wp:effectExtent l="0" t="38100" r="66675" b="28575"/>
                <wp:wrapNone/>
                <wp:docPr id="16" name="Straight Arrow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000125" cy="2028825"/>
                        </a:xfrm>
                        <a:prstGeom prst="straightConnector1">
                          <a:avLst/>
                        </a:prstGeom>
                        <a:noFill/>
                        <a:ln w="9528">
                          <a:solidFill>
                            <a:srgbClr val="7F7F7F"/>
                          </a:solidFill>
                          <a:prstDash val="solid"/>
                          <a:tailEnd type="arrow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traight Arrow Connector 12" o:spid="_x0000_s1026" type="#_x0000_t32" style="position:absolute;margin-left:186pt;margin-top:108.85pt;width:78.75pt;height:159.75pt;flip:y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" strokecolor="#7f7f7f" strokeweight=".26467mm">
                <v:stroke endarrow="open"/>
              </v:shape>
            </w:pict>
          </mc:Fallback>
        </mc:AlternateContent>
      </w:r>
      <w:r>
        <w:rPr>
          <w:rFonts w:ascii="Cambria" w:eastAsia="Times New Roman" w:hAnsi="Cambria" w:cs="Microsoft Sans Serif"/>
          <w:noProof/>
          <w:color w:val="000000"/>
          <w:lang w:eastAsia="en-IE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2019296</wp:posOffset>
                </wp:positionH>
                <wp:positionV relativeFrom="paragraph">
                  <wp:posOffset>1449067</wp:posOffset>
                </wp:positionV>
                <wp:extent cx="1066803" cy="1962157"/>
                <wp:effectExtent l="0" t="0" r="57147" b="57143"/>
                <wp:wrapNone/>
                <wp:docPr id="17" name="Straight Arrow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66803" cy="1962157"/>
                        </a:xfrm>
                        <a:prstGeom prst="straightConnector1">
                          <a:avLst/>
                        </a:prstGeom>
                        <a:noFill/>
                        <a:ln w="9528">
                          <a:solidFill>
                            <a:srgbClr val="7F7F7F"/>
                          </a:solidFill>
                          <a:prstDash val="solid"/>
                          <a:tailEnd type="arrow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traight Arrow Connector 11" o:spid="_x0000_s1026" type="#_x0000_t32" style="position:absolute;margin-left:159pt;margin-top:114.1pt;width:84pt;height:154.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" strokecolor="#7f7f7f" strokeweight=".26467mm">
                <v:stroke endarrow="open"/>
              </v:shape>
            </w:pict>
          </mc:Fallback>
        </mc:AlternateContent>
      </w:r>
      <w:r>
        <w:rPr>
          <w:rFonts w:ascii="Cambria" w:eastAsia="Times New Roman" w:hAnsi="Cambria" w:cs="Microsoft Sans Serif"/>
          <w:noProof/>
          <w:color w:val="000000"/>
          <w:lang w:eastAsia="en-IE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1617975</wp:posOffset>
                </wp:positionH>
                <wp:positionV relativeFrom="paragraph">
                  <wp:posOffset>525149</wp:posOffset>
                </wp:positionV>
                <wp:extent cx="2143125" cy="1028700"/>
                <wp:effectExtent l="0" t="0" r="28575" b="57150"/>
                <wp:wrapNone/>
                <wp:docPr id="18" name="Rounded 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43125" cy="1028700"/>
                        </a:xfrm>
                        <a:custGeom>
                          <a:avLst>
                            <a:gd name="f10" fmla="val 3600"/>
                          </a:avLst>
                          <a:gdLst>
                            <a:gd name="f1" fmla="val 10800000"/>
                            <a:gd name="f2" fmla="val 5400000"/>
                            <a:gd name="f3" fmla="val 16200000"/>
                            <a:gd name="f4" fmla="val w"/>
                            <a:gd name="f5" fmla="val h"/>
                            <a:gd name="f6" fmla="val ss"/>
                            <a:gd name="f7" fmla="val 0"/>
                            <a:gd name="f8" fmla="*/ 5419351 1 1725033"/>
                            <a:gd name="f9" fmla="val 45"/>
                            <a:gd name="f10" fmla="val 3600"/>
                            <a:gd name="f11" fmla="abs f4"/>
                            <a:gd name="f12" fmla="abs f5"/>
                            <a:gd name="f13" fmla="abs f6"/>
                            <a:gd name="f14" fmla="*/ f8 1 180"/>
                            <a:gd name="f15" fmla="val f10"/>
                            <a:gd name="f16" fmla="+- 0 0 f2"/>
                            <a:gd name="f17" fmla="?: f11 f4 1"/>
                            <a:gd name="f18" fmla="?: f12 f5 1"/>
                            <a:gd name="f19" fmla="?: f13 f6 1"/>
                            <a:gd name="f20" fmla="*/ f9 f14 1"/>
                            <a:gd name="f21" fmla="+- f7 f15 0"/>
                            <a:gd name="f22" fmla="*/ f17 1 21600"/>
                            <a:gd name="f23" fmla="*/ f18 1 21600"/>
                            <a:gd name="f24" fmla="*/ 21600 f17 1"/>
                            <a:gd name="f25" fmla="*/ 21600 f18 1"/>
                            <a:gd name="f26" fmla="+- 0 0 f20"/>
                            <a:gd name="f27" fmla="+- f7 0 f21"/>
                            <a:gd name="f28" fmla="+- f21 0 f7"/>
                            <a:gd name="f29" fmla="min f23 f22"/>
                            <a:gd name="f30" fmla="*/ f24 1 f19"/>
                            <a:gd name="f31" fmla="*/ f25 1 f19"/>
                            <a:gd name="f32" fmla="*/ f26 f1 1"/>
                            <a:gd name="f33" fmla="abs f27"/>
                            <a:gd name="f34" fmla="abs f28"/>
                            <a:gd name="f35" fmla="?: f27 f16 f2"/>
                            <a:gd name="f36" fmla="?: f27 f2 f16"/>
                            <a:gd name="f37" fmla="?: f27 f3 f2"/>
                            <a:gd name="f38" fmla="?: f27 f2 f3"/>
                            <a:gd name="f39" fmla="?: f28 f16 f2"/>
                            <a:gd name="f40" fmla="?: f28 f2 f16"/>
                            <a:gd name="f41" fmla="?: f27 0 f1"/>
                            <a:gd name="f42" fmla="?: f27 f1 0"/>
                            <a:gd name="f43" fmla="val f30"/>
                            <a:gd name="f44" fmla="val f31"/>
                            <a:gd name="f45" fmla="*/ f32 1 f8"/>
                            <a:gd name="f46" fmla="?: f27 f38 f37"/>
                            <a:gd name="f47" fmla="?: f27 f37 f38"/>
                            <a:gd name="f48" fmla="?: f28 f36 f35"/>
                            <a:gd name="f49" fmla="*/ f21 f29 1"/>
                            <a:gd name="f50" fmla="*/ f7 f29 1"/>
                            <a:gd name="f51" fmla="*/ f33 f29 1"/>
                            <a:gd name="f52" fmla="*/ f34 f29 1"/>
                            <a:gd name="f53" fmla="+- f44 0 f15"/>
                            <a:gd name="f54" fmla="+- f43 0 f15"/>
                            <a:gd name="f55" fmla="+- f45 0 f2"/>
                            <a:gd name="f56" fmla="?: f28 f47 f46"/>
                            <a:gd name="f57" fmla="*/ f44 f29 1"/>
                            <a:gd name="f58" fmla="*/ f43 f29 1"/>
                            <a:gd name="f59" fmla="+- f55 f2 0"/>
                            <a:gd name="f60" fmla="+- f44 0 f53"/>
                            <a:gd name="f61" fmla="+- f43 0 f54"/>
                            <a:gd name="f62" fmla="+- f53 0 f44"/>
                            <a:gd name="f63" fmla="+- f54 0 f43"/>
                            <a:gd name="f64" fmla="*/ f53 f29 1"/>
                            <a:gd name="f65" fmla="*/ f54 f29 1"/>
                            <a:gd name="f66" fmla="*/ f59 f8 1"/>
                            <a:gd name="f67" fmla="abs f60"/>
                            <a:gd name="f68" fmla="?: f60 0 f1"/>
                            <a:gd name="f69" fmla="?: f60 f1 0"/>
                            <a:gd name="f70" fmla="?: f60 f39 f40"/>
                            <a:gd name="f71" fmla="abs f61"/>
                            <a:gd name="f72" fmla="abs f62"/>
                            <a:gd name="f73" fmla="?: f61 f16 f2"/>
                            <a:gd name="f74" fmla="?: f61 f2 f16"/>
                            <a:gd name="f75" fmla="?: f61 f3 f2"/>
                            <a:gd name="f76" fmla="?: f61 f2 f3"/>
                            <a:gd name="f77" fmla="abs f63"/>
                            <a:gd name="f78" fmla="?: f63 f16 f2"/>
                            <a:gd name="f79" fmla="?: f63 f2 f16"/>
                            <a:gd name="f80" fmla="?: f63 f42 f41"/>
                            <a:gd name="f81" fmla="?: f63 f41 f42"/>
                            <a:gd name="f82" fmla="*/ f66 1 f1"/>
                            <a:gd name="f83" fmla="?: f28 f69 f68"/>
                            <a:gd name="f84" fmla="?: f28 f68 f69"/>
                            <a:gd name="f85" fmla="?: f61 f76 f75"/>
                            <a:gd name="f86" fmla="?: f61 f75 f76"/>
                            <a:gd name="f87" fmla="?: f62 f74 f73"/>
                            <a:gd name="f88" fmla="?: f27 f80 f81"/>
                            <a:gd name="f89" fmla="?: f27 f78 f79"/>
                            <a:gd name="f90" fmla="*/ f67 f29 1"/>
                            <a:gd name="f91" fmla="*/ f71 f29 1"/>
                            <a:gd name="f92" fmla="*/ f72 f29 1"/>
                            <a:gd name="f93" fmla="*/ f77 f29 1"/>
                            <a:gd name="f94" fmla="+- 0 0 f82"/>
                            <a:gd name="f95" fmla="?: f60 f83 f84"/>
                            <a:gd name="f96" fmla="?: f62 f86 f85"/>
                            <a:gd name="f97" fmla="+- 0 0 f94"/>
                            <a:gd name="f98" fmla="*/ f97 f1 1"/>
                            <a:gd name="f99" fmla="*/ f98 1 f8"/>
                            <a:gd name="f100" fmla="+- f99 0 f2"/>
                            <a:gd name="f101" fmla="cos 1 f100"/>
                            <a:gd name="f102" fmla="+- 0 0 f101"/>
                            <a:gd name="f103" fmla="+- 0 0 f102"/>
                            <a:gd name="f104" fmla="val f103"/>
                            <a:gd name="f105" fmla="+- 0 0 f104"/>
                            <a:gd name="f106" fmla="*/ f15 f105 1"/>
                            <a:gd name="f107" fmla="*/ f106 3163 1"/>
                            <a:gd name="f108" fmla="*/ f107 1 7636"/>
                            <a:gd name="f109" fmla="+- f7 f108 0"/>
                            <a:gd name="f110" fmla="+- f43 0 f108"/>
                            <a:gd name="f111" fmla="+- f44 0 f108"/>
                            <a:gd name="f112" fmla="*/ f109 f29 1"/>
                            <a:gd name="f113" fmla="*/ f110 f29 1"/>
                            <a:gd name="f114" fmla="*/ f111 f29 1"/>
                          </a:gdLst>
                          <a:ahLst/>
                          <a:cxnLst>
                            <a:cxn ang="3cd4">
                              <a:pos x="hc" y="t"/>
                            </a:cxn>
                            <a:cxn ang="0">
                              <a:pos x="r" y="vc"/>
                            </a:cxn>
                            <a:cxn ang="cd4">
                              <a:pos x="hc" y="b"/>
                            </a:cxn>
                            <a:cxn ang="cd2">
                              <a:pos x="l" y="vc"/>
                            </a:cxn>
                          </a:cxnLst>
                          <a:rect l="f112" t="f112" r="f113" b="f114"/>
                          <a:pathLst>
                            <a:path>
                              <a:moveTo>
                                <a:pt x="f49" y="f50"/>
                              </a:moveTo>
                              <a:arcTo wR="f51" hR="f52" stAng="f56" swAng="f48"/>
                              <a:lnTo>
                                <a:pt x="f50" y="f64"/>
                              </a:lnTo>
                              <a:arcTo wR="f52" hR="f90" stAng="f95" swAng="f70"/>
                              <a:lnTo>
                                <a:pt x="f65" y="f57"/>
                              </a:lnTo>
                              <a:arcTo wR="f91" hR="f92" stAng="f96" swAng="f87"/>
                              <a:lnTo>
                                <a:pt x="f58" y="f49"/>
                              </a:lnTo>
                              <a:arcTo wR="f93" hR="f51" stAng="f88" swAng="f89"/>
                              <a:close/>
                            </a:path>
                          </a:pathLst>
                        </a:custGeom>
                        <a:gradFill>
                          <a:gsLst>
                            <a:gs pos="0">
                              <a:srgbClr val="C9B5E8"/>
                            </a:gs>
                            <a:gs pos="100000">
                              <a:srgbClr val="D9CBEE"/>
                            </a:gs>
                          </a:gsLst>
                          <a:lin ang="16200000"/>
                        </a:gradFill>
                        <a:ln w="9528">
                          <a:solidFill>
                            <a:srgbClr val="7D60A0"/>
                          </a:solidFill>
                          <a:prstDash val="solid"/>
                        </a:ln>
                        <a:effectLst>
                          <a:outerShdw dist="19997" dir="5400000" algn="tl">
                            <a:srgbClr val="000000">
                              <a:alpha val="38000"/>
                            </a:srgbClr>
                          </a:outerShdw>
                        </a:effectLst>
                      </wps:spPr>
                      <wps:txbx>
                        <w:txbxContent>
                          <w:p w:rsidR="008968CE" w:rsidRDefault="001E29D5">
                            <w:r>
                              <w:rPr>
                                <w:b/>
                                <w:color w:val="00B050"/>
                              </w:rPr>
                              <w:t>Outgoing</w:t>
                            </w:r>
                            <w:r>
                              <w:t xml:space="preserve">     </w:t>
                            </w:r>
                            <w:r>
                              <w:tab/>
                            </w:r>
                            <w:r>
                              <w:t xml:space="preserve">            </w:t>
                            </w:r>
                            <w:r>
                              <w:rPr>
                                <w:b/>
                                <w:color w:val="FF0000"/>
                              </w:rPr>
                              <w:t>Incoming</w:t>
                            </w:r>
                          </w:p>
                          <w:p w:rsidR="008968CE" w:rsidRDefault="001E29D5">
                            <w:pPr>
                              <w:jc w:val="center"/>
                              <w:rPr>
                                <w:b/>
                                <w:color w:val="000000"/>
                              </w:rPr>
                            </w:pPr>
                            <w:r>
                              <w:rPr>
                                <w:b/>
                                <w:color w:val="000000"/>
                              </w:rPr>
                              <w:t>Socket Pro Server Middleware</w:t>
                            </w:r>
                          </w:p>
                          <w:p w:rsidR="008968CE" w:rsidRDefault="001E29D5">
                            <w:r>
                              <w:rPr>
                                <w:b/>
                                <w:color w:val="00B050"/>
                              </w:rPr>
                              <w:t>Outgoing</w:t>
                            </w:r>
                            <w:r>
                              <w:rPr>
                                <w:b/>
                              </w:rPr>
                              <w:t xml:space="preserve">    </w:t>
                            </w:r>
                            <w:r>
                              <w:rPr>
                                <w:b/>
                              </w:rPr>
                              <w:tab/>
                              <w:t xml:space="preserve">            </w:t>
                            </w:r>
                            <w:r>
                              <w:rPr>
                                <w:b/>
                                <w:color w:val="FF0000"/>
                              </w:rPr>
                              <w:t>Incoming</w:t>
                            </w:r>
                          </w:p>
                        </w:txbxContent>
                      </wps:txbx>
                      <wps:bodyPr vert="horz" wrap="square" lIns="91440" tIns="45720" rIns="91440" bIns="45720" anchor="ctr" anchorCtr="0" compatLnSpc="1"/>
                    </wps:wsp>
                  </a:graphicData>
                </a:graphic>
              </wp:anchor>
            </w:drawing>
          </mc:Choice>
          <mc:Fallback>
            <w:pict>
              <v:shape id="Rounded Rectangle 6" o:spid="_x0000_s1030" style="position:absolute;left:0;text-align:left;margin-left:127.4pt;margin-top:41.35pt;width:168.75pt;height:81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2143125,10287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" adj="-11796480,,5400" path="m171450,at,,342900,342900,171450,,,171450l,857250at,685800,342900,1028700,,857250,171450,1028700l1971675,1028700at1800225,685800,2143125,1028700,1971675,1028700,2143125,857250l2143125,171450at1800225,,2143125,342900,2143125,171450,1971675,l171450,xe" fillcolor="#c9b5e8" strokecolor="#7d60a0" strokeweight=".26467mm">
                <v:fill color2="#d9cbee" angle="180" focus="100%" type="gradient">
                  <o:fill v:ext="view" type="gradientUnscaled"/>
                </v:fill>
                <v:stroke joinstyle="miter"/>
                <v:shadow on="t" color="black" opacity="24903f" origin="-.5,-.5" offset="0,.55547mm"/>
                <v:formulas/>
                <v:path arrowok="t" o:connecttype="custom" o:connectlocs="1071563,0;2143125,514350;1071563,1028700;0,514350" o:connectangles="270,0,90,180" textboxrect="50218,50218,2092907,978482"/>
                <v:textbox>
                  <w:txbxContent>
                    <w:p w:rsidR="008968CE" w:rsidRDefault="001E29D5">
                      <w:r>
                        <w:rPr>
                          <w:b/>
                          <w:color w:val="00B050"/>
                        </w:rPr>
                        <w:t>Outgoing</w:t>
                      </w:r>
                      <w:r>
                        <w:t xml:space="preserve">     </w:t>
                      </w:r>
                      <w:r>
                        <w:tab/>
                      </w:r>
                      <w:r>
                        <w:t xml:space="preserve">            </w:t>
                      </w:r>
                      <w:r>
                        <w:rPr>
                          <w:b/>
                          <w:color w:val="FF0000"/>
                        </w:rPr>
                        <w:t>Incoming</w:t>
                      </w:r>
                    </w:p>
                    <w:p w:rsidR="008968CE" w:rsidRDefault="001E29D5">
                      <w:pPr>
                        <w:jc w:val="center"/>
                        <w:rPr>
                          <w:b/>
                          <w:color w:val="000000"/>
                        </w:rPr>
                      </w:pPr>
                      <w:r>
                        <w:rPr>
                          <w:b/>
                          <w:color w:val="000000"/>
                        </w:rPr>
                        <w:t>Socket Pro Server Middleware</w:t>
                      </w:r>
                    </w:p>
                    <w:p w:rsidR="008968CE" w:rsidRDefault="001E29D5">
                      <w:r>
                        <w:rPr>
                          <w:b/>
                          <w:color w:val="00B050"/>
                        </w:rPr>
                        <w:t>Outgoing</w:t>
                      </w:r>
                      <w:r>
                        <w:rPr>
                          <w:b/>
                        </w:rPr>
                        <w:t xml:space="preserve">    </w:t>
                      </w:r>
                      <w:r>
                        <w:rPr>
                          <w:b/>
                        </w:rPr>
                        <w:tab/>
                        <w:t xml:space="preserve">            </w:t>
                      </w:r>
                      <w:r>
                        <w:rPr>
                          <w:b/>
                          <w:color w:val="FF0000"/>
                        </w:rPr>
                        <w:t>Incoming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Cambria" w:eastAsia="Times New Roman" w:hAnsi="Cambria" w:cs="Microsoft Sans Serif"/>
          <w:noProof/>
          <w:color w:val="000000"/>
          <w:lang w:eastAsia="en-IE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>
                <wp:simplePos x="0" y="0"/>
                <wp:positionH relativeFrom="column">
                  <wp:posOffset>2724153</wp:posOffset>
                </wp:positionH>
                <wp:positionV relativeFrom="paragraph">
                  <wp:posOffset>3288667</wp:posOffset>
                </wp:positionV>
                <wp:extent cx="0" cy="304796"/>
                <wp:effectExtent l="0" t="0" r="19050" b="19054"/>
                <wp:wrapNone/>
                <wp:docPr id="19" name="Straight Connector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04796"/>
                        </a:xfrm>
                        <a:prstGeom prst="straightConnector1">
                          <a:avLst/>
                        </a:prstGeom>
                        <a:noFill/>
                        <a:ln w="9528">
                          <a:solidFill>
                            <a:srgbClr val="7F7F7F"/>
                          </a:solidFill>
                          <a:prstDash val="soli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traight Connector 25" o:spid="_x0000_s1026" type="#_x0000_t32" style="position:absolute;margin-left:214.5pt;margin-top:258.95pt;width:0;height:24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" strokecolor="#7f7f7f" strokeweight=".26467mm"/>
            </w:pict>
          </mc:Fallback>
        </mc:AlternateContent>
      </w:r>
      <w:r>
        <w:rPr>
          <w:rFonts w:ascii="Cambria" w:eastAsia="Times New Roman" w:hAnsi="Cambria" w:cs="Microsoft Sans Serif"/>
          <w:noProof/>
          <w:color w:val="000000"/>
          <w:lang w:eastAsia="en-IE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4429125</wp:posOffset>
                </wp:positionH>
                <wp:positionV relativeFrom="paragraph">
                  <wp:posOffset>2127881</wp:posOffset>
                </wp:positionV>
                <wp:extent cx="952503" cy="514350"/>
                <wp:effectExtent l="1657350" t="0" r="19047" b="57150"/>
                <wp:wrapNone/>
                <wp:docPr id="20" name="Line Callout 1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52503" cy="514350"/>
                        </a:xfrm>
                        <a:custGeom>
                          <a:avLst/>
                          <a:gdLst>
                            <a:gd name="f0" fmla="val w"/>
                            <a:gd name="f1" fmla="val h"/>
                            <a:gd name="f2" fmla="val ss"/>
                            <a:gd name="f3" fmla="val 0"/>
                            <a:gd name="f4" fmla="val 18750"/>
                            <a:gd name="f5" fmla="+- 0 0 8333"/>
                            <a:gd name="f6" fmla="val 92290"/>
                            <a:gd name="f7" fmla="+- 0 0 173622"/>
                            <a:gd name="f8" fmla="abs f0"/>
                            <a:gd name="f9" fmla="abs f1"/>
                            <a:gd name="f10" fmla="abs f2"/>
                            <a:gd name="f11" fmla="?: f8 f0 1"/>
                            <a:gd name="f12" fmla="?: f9 f1 1"/>
                            <a:gd name="f13" fmla="?: f10 f2 1"/>
                            <a:gd name="f14" fmla="*/ f11 1 21600"/>
                            <a:gd name="f15" fmla="*/ f12 1 21600"/>
                            <a:gd name="f16" fmla="*/ 21600 f11 1"/>
                            <a:gd name="f17" fmla="*/ 21600 f12 1"/>
                            <a:gd name="f18" fmla="min f15 f14"/>
                            <a:gd name="f19" fmla="*/ f16 1 f13"/>
                            <a:gd name="f20" fmla="*/ f17 1 f13"/>
                            <a:gd name="f21" fmla="val f19"/>
                            <a:gd name="f22" fmla="val f20"/>
                            <a:gd name="f23" fmla="*/ f3 f18 1"/>
                            <a:gd name="f24" fmla="+- f22 0 f3"/>
                            <a:gd name="f25" fmla="+- f21 0 f3"/>
                            <a:gd name="f26" fmla="*/ f21 f18 1"/>
                            <a:gd name="f27" fmla="*/ f22 f18 1"/>
                            <a:gd name="f28" fmla="min f25 f24"/>
                            <a:gd name="f29" fmla="*/ f28 1 21600"/>
                            <a:gd name="f30" fmla="*/ f5 1 f29"/>
                            <a:gd name="f31" fmla="*/ f4 1 f29"/>
                            <a:gd name="f32" fmla="*/ f7 1 f29"/>
                            <a:gd name="f33" fmla="*/ f6 1 f29"/>
                            <a:gd name="f34" fmla="*/ f24 f31 1"/>
                            <a:gd name="f35" fmla="*/ f25 f30 1"/>
                            <a:gd name="f36" fmla="*/ f24 f33 1"/>
                            <a:gd name="f37" fmla="*/ f25 f32 1"/>
                            <a:gd name="f38" fmla="*/ f34 1 100000"/>
                            <a:gd name="f39" fmla="*/ f35 1 100000"/>
                            <a:gd name="f40" fmla="*/ f36 1 100000"/>
                            <a:gd name="f41" fmla="*/ f37 1 100000"/>
                            <a:gd name="f42" fmla="*/ f39 f18 1"/>
                            <a:gd name="f43" fmla="*/ f38 f18 1"/>
                            <a:gd name="f44" fmla="*/ f41 f18 1"/>
                            <a:gd name="f45" fmla="*/ f40 f18 1"/>
                          </a:gdLst>
                          <a:ahLst/>
                          <a:cxnLst>
                            <a:cxn ang="3cd4">
                              <a:pos x="hc" y="t"/>
                            </a:cxn>
                            <a:cxn ang="0">
                              <a:pos x="r" y="vc"/>
                            </a:cxn>
                            <a:cxn ang="cd4">
                              <a:pos x="hc" y="b"/>
                            </a:cxn>
                            <a:cxn ang="cd2">
                              <a:pos x="l" y="vc"/>
                            </a:cxn>
                          </a:cxnLst>
                          <a:rect l="f23" t="f23" r="f26" b="f27"/>
                          <a:pathLst>
                            <a:path>
                              <a:moveTo>
                                <a:pt x="f23" y="f23"/>
                              </a:moveTo>
                              <a:lnTo>
                                <a:pt x="f26" y="f23"/>
                              </a:lnTo>
                              <a:lnTo>
                                <a:pt x="f26" y="f27"/>
                              </a:lnTo>
                              <a:lnTo>
                                <a:pt x="f23" y="f27"/>
                              </a:lnTo>
                              <a:close/>
                            </a:path>
                            <a:path fill="none">
                              <a:moveTo>
                                <a:pt x="f42" y="f43"/>
                              </a:moveTo>
                              <a:lnTo>
                                <a:pt x="f44" y="f45"/>
                              </a:lnTo>
                            </a:path>
                          </a:pathLst>
                        </a:custGeom>
                        <a:gradFill>
                          <a:gsLst>
                            <a:gs pos="0">
                              <a:srgbClr val="A3C4FF"/>
                            </a:gs>
                            <a:gs pos="100000">
                              <a:srgbClr val="BFD5FF"/>
                            </a:gs>
                          </a:gsLst>
                          <a:lin ang="16200000"/>
                        </a:gradFill>
                        <a:ln w="9528">
                          <a:solidFill>
                            <a:srgbClr val="4A7EBB"/>
                          </a:solidFill>
                          <a:prstDash val="solid"/>
                        </a:ln>
                        <a:effectLst>
                          <a:outerShdw dist="19997" dir="5400000" algn="tl">
                            <a:srgbClr val="000000">
                              <a:alpha val="38000"/>
                            </a:srgbClr>
                          </a:outerShdw>
                        </a:effectLst>
                      </wps:spPr>
                      <wps:txbx>
                        <w:txbxContent>
                          <w:p w:rsidR="008968CE" w:rsidRDefault="001E29D5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Message Data: Ado.net Dataset / JSON Data</w:t>
                            </w:r>
                          </w:p>
                          <w:p w:rsidR="008968CE" w:rsidRDefault="001E29D5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Dataset/ JSON Data</w:t>
                            </w:r>
                          </w:p>
                        </w:txbxContent>
                      </wps:txbx>
                      <wps:bodyPr vert="horz" wrap="square" lIns="91440" tIns="45720" rIns="91440" bIns="45720" anchor="ctr" anchorCtr="0" compatLnSpc="1"/>
                    </wps:wsp>
                  </a:graphicData>
                </a:graphic>
              </wp:anchor>
            </w:drawing>
          </mc:Choice>
          <mc:Fallback>
            <w:pict>
              <v:shape id="Line Callout 1 26" o:spid="_x0000_s1031" style="position:absolute;left:0;text-align:left;margin-left:348.75pt;margin-top:167.55pt;width:75pt;height:40.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952503,51435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" adj="-11796480,,5400" path="m,l952503,r,514350l,514350,,xem-79372,96441nfl-1653755,474694e" fillcolor="#a3c4ff" strokecolor="#4a7ebb" strokeweight=".26467mm">
                <v:fill color2="#bfd5ff" angle="180" focus="100%" type="gradient">
                  <o:fill v:ext="view" type="gradientUnscaled"/>
                </v:fill>
                <v:stroke joinstyle="miter"/>
                <v:shadow on="t" color="black" opacity="24903f" origin="-.5,-.5" offset="0,.55547mm"/>
                <v:formulas/>
                <v:path arrowok="t" o:connecttype="custom" o:connectlocs="476252,0;952503,257175;476252,514350;0,257175" o:connectangles="270,0,90,180" textboxrect="0,0,952503,514350"/>
                <v:textbox>
                  <w:txbxContent>
                    <w:p w:rsidR="008968CE" w:rsidRDefault="001E29D5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Message Data: Ado.net Dataset / JSON Data</w:t>
                      </w:r>
                    </w:p>
                    <w:p w:rsidR="008968CE" w:rsidRDefault="001E29D5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Dataset/ JSON Data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Cambria" w:eastAsia="Times New Roman" w:hAnsi="Cambria" w:cs="Microsoft Sans Serif"/>
          <w:noProof/>
          <w:color w:val="7F7F7F"/>
          <w:lang w:eastAsia="en-IE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>
                <wp:simplePos x="0" y="0"/>
                <wp:positionH relativeFrom="column">
                  <wp:posOffset>-714375</wp:posOffset>
                </wp:positionH>
                <wp:positionV relativeFrom="paragraph">
                  <wp:posOffset>2032638</wp:posOffset>
                </wp:positionV>
                <wp:extent cx="7029450" cy="0"/>
                <wp:effectExtent l="0" t="0" r="19050" b="19050"/>
                <wp:wrapNone/>
                <wp:docPr id="21" name="Straight Connector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029450" cy="0"/>
                        </a:xfrm>
                        <a:prstGeom prst="straightConnector1">
                          <a:avLst/>
                        </a:prstGeom>
                        <a:noFill/>
                        <a:ln w="9528">
                          <a:solidFill>
                            <a:srgbClr val="000000"/>
                          </a:solidFill>
                          <a:custDash>
                            <a:ds d="299906" sp="299906"/>
                          </a:custDash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traight Connector 43" o:spid="_x0000_s1026" type="#_x0000_t32" style="position:absolute;margin-left:-56.25pt;margin-top:160.05pt;width:553.5pt;height:0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" strokeweight=".26467mm"/>
            </w:pict>
          </mc:Fallback>
        </mc:AlternateContent>
      </w:r>
      <w:r>
        <w:rPr>
          <w:rFonts w:ascii="Cambria" w:eastAsia="Times New Roman" w:hAnsi="Cambria" w:cs="Microsoft Sans Serif"/>
          <w:noProof/>
          <w:color w:val="000000"/>
          <w:lang w:eastAsia="en-IE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column">
                  <wp:posOffset>1847846</wp:posOffset>
                </wp:positionH>
                <wp:positionV relativeFrom="paragraph">
                  <wp:posOffset>1555110</wp:posOffset>
                </wp:positionV>
                <wp:extent cx="1771650" cy="0"/>
                <wp:effectExtent l="0" t="0" r="19050" b="19050"/>
                <wp:wrapNone/>
                <wp:docPr id="22" name="Straight Connector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71650" cy="0"/>
                        </a:xfrm>
                        <a:prstGeom prst="straightConnector1">
                          <a:avLst/>
                        </a:prstGeom>
                        <a:noFill/>
                        <a:ln w="9528">
                          <a:solidFill>
                            <a:srgbClr val="7F7F7F"/>
                          </a:solidFill>
                          <a:prstDash val="soli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traight Connector 40" o:spid="_x0000_s1026" type="#_x0000_t32" style="position:absolute;margin-left:145.5pt;margin-top:122.45pt;width:139.5pt;height:0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" strokecolor="#7f7f7f" strokeweight=".26467mm"/>
            </w:pict>
          </mc:Fallback>
        </mc:AlternateContent>
      </w:r>
      <w:r>
        <w:rPr>
          <w:rFonts w:ascii="Cambria" w:eastAsia="Times New Roman" w:hAnsi="Cambria" w:cs="Microsoft Sans Serif"/>
          <w:noProof/>
          <w:color w:val="000000"/>
          <w:lang w:eastAsia="en-IE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>
                <wp:simplePos x="0" y="0"/>
                <wp:positionH relativeFrom="column">
                  <wp:posOffset>1847846</wp:posOffset>
                </wp:positionH>
                <wp:positionV relativeFrom="paragraph">
                  <wp:posOffset>3593463</wp:posOffset>
                </wp:positionV>
                <wp:extent cx="1771650" cy="0"/>
                <wp:effectExtent l="0" t="0" r="19050" b="19050"/>
                <wp:wrapNone/>
                <wp:docPr id="23" name="Straight Connector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71650" cy="0"/>
                        </a:xfrm>
                        <a:prstGeom prst="straightConnector1">
                          <a:avLst/>
                        </a:prstGeom>
                        <a:noFill/>
                        <a:ln w="9528">
                          <a:solidFill>
                            <a:srgbClr val="7F7F7F"/>
                          </a:solidFill>
                          <a:prstDash val="soli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traight Connector 41" o:spid="_x0000_s1026" type="#_x0000_t32" style="position:absolute;margin-left:145.5pt;margin-top:282.95pt;width:139.5pt;height:0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" strokecolor="#7f7f7f" strokeweight=".26467mm"/>
            </w:pict>
          </mc:Fallback>
        </mc:AlternateContent>
      </w:r>
      <w:r>
        <w:rPr>
          <w:rFonts w:ascii="Cambria" w:eastAsia="Times New Roman" w:hAnsi="Cambria" w:cs="Microsoft Sans Serif"/>
          <w:noProof/>
          <w:color w:val="000000"/>
          <w:lang w:eastAsia="en-IE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4429125</wp:posOffset>
                </wp:positionH>
                <wp:positionV relativeFrom="paragraph">
                  <wp:posOffset>2126610</wp:posOffset>
                </wp:positionV>
                <wp:extent cx="485775" cy="190497"/>
                <wp:effectExtent l="0" t="0" r="28575" b="19053"/>
                <wp:wrapNone/>
                <wp:docPr id="24" name="Straight Connector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85775" cy="190497"/>
                        </a:xfrm>
                        <a:prstGeom prst="straightConnector1">
                          <a:avLst/>
                        </a:prstGeom>
                        <a:noFill/>
                        <a:ln w="9528">
                          <a:solidFill>
                            <a:srgbClr val="BE4B48"/>
                          </a:solidFill>
                          <a:prstDash val="soli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traight Connector 35" o:spid="_x0000_s1026" type="#_x0000_t32" style="position:absolute;margin-left:348.75pt;margin-top:167.45pt;width:38.25pt;height:1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" strokecolor="#be4b48" strokeweight=".26467mm"/>
            </w:pict>
          </mc:Fallback>
        </mc:AlternateContent>
      </w:r>
      <w:r>
        <w:rPr>
          <w:rFonts w:ascii="Cambria" w:eastAsia="Times New Roman" w:hAnsi="Cambria" w:cs="Microsoft Sans Serif"/>
          <w:noProof/>
          <w:color w:val="000000"/>
          <w:lang w:eastAsia="en-IE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4914900</wp:posOffset>
                </wp:positionH>
                <wp:positionV relativeFrom="paragraph">
                  <wp:posOffset>2126610</wp:posOffset>
                </wp:positionV>
                <wp:extent cx="466728" cy="190497"/>
                <wp:effectExtent l="0" t="0" r="28572" b="19053"/>
                <wp:wrapNone/>
                <wp:docPr id="25" name="Straight Connector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66728" cy="190497"/>
                        </a:xfrm>
                        <a:prstGeom prst="straightConnector1">
                          <a:avLst/>
                        </a:prstGeom>
                        <a:noFill/>
                        <a:ln w="9528">
                          <a:solidFill>
                            <a:srgbClr val="BE4B48"/>
                          </a:solidFill>
                          <a:prstDash val="soli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traight Connector 36" o:spid="_x0000_s1026" type="#_x0000_t32" style="position:absolute;margin-left:387pt;margin-top:167.45pt;width:36.75pt;height:15pt;flip:y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" strokecolor="#be4b48" strokeweight=".26467mm"/>
            </w:pict>
          </mc:Fallback>
        </mc:AlternateContent>
      </w:r>
      <w:r>
        <w:rPr>
          <w:rFonts w:ascii="Cambria" w:eastAsia="Times New Roman" w:hAnsi="Cambria" w:cs="Microsoft Sans Serif"/>
          <w:noProof/>
          <w:color w:val="000000"/>
          <w:lang w:eastAsia="en-IE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771525</wp:posOffset>
                </wp:positionH>
                <wp:positionV relativeFrom="paragraph">
                  <wp:posOffset>2640960</wp:posOffset>
                </wp:positionV>
                <wp:extent cx="932816" cy="257175"/>
                <wp:effectExtent l="171450" t="0" r="76834" b="676275"/>
                <wp:wrapNone/>
                <wp:docPr id="26" name="Line Callout 3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2816" cy="257175"/>
                        </a:xfrm>
                        <a:custGeom>
                          <a:avLst/>
                          <a:gdLst>
                            <a:gd name="f0" fmla="val w"/>
                            <a:gd name="f1" fmla="val h"/>
                            <a:gd name="f2" fmla="val ss"/>
                            <a:gd name="f3" fmla="val 0"/>
                            <a:gd name="f4" fmla="val 18750"/>
                            <a:gd name="f5" fmla="val 106159"/>
                            <a:gd name="f6" fmla="+- 0 0 8333"/>
                            <a:gd name="f7" fmla="+- 0 0 16667"/>
                            <a:gd name="f8" fmla="val 100000"/>
                            <a:gd name="f9" fmla="val 333908"/>
                            <a:gd name="f10" fmla="abs f0"/>
                            <a:gd name="f11" fmla="abs f1"/>
                            <a:gd name="f12" fmla="abs f2"/>
                            <a:gd name="f13" fmla="?: f10 f0 1"/>
                            <a:gd name="f14" fmla="?: f11 f1 1"/>
                            <a:gd name="f15" fmla="?: f12 f2 1"/>
                            <a:gd name="f16" fmla="*/ f13 1 21600"/>
                            <a:gd name="f17" fmla="*/ f14 1 21600"/>
                            <a:gd name="f18" fmla="*/ 21600 f13 1"/>
                            <a:gd name="f19" fmla="*/ 21600 f14 1"/>
                            <a:gd name="f20" fmla="min f17 f16"/>
                            <a:gd name="f21" fmla="*/ f18 1 f15"/>
                            <a:gd name="f22" fmla="*/ f19 1 f15"/>
                            <a:gd name="f23" fmla="val f21"/>
                            <a:gd name="f24" fmla="val f22"/>
                            <a:gd name="f25" fmla="*/ f3 f20 1"/>
                            <a:gd name="f26" fmla="+- f24 0 f3"/>
                            <a:gd name="f27" fmla="+- f23 0 f3"/>
                            <a:gd name="f28" fmla="*/ f23 f20 1"/>
                            <a:gd name="f29" fmla="*/ f24 f20 1"/>
                            <a:gd name="f30" fmla="min f27 f26"/>
                            <a:gd name="f31" fmla="*/ f30 1 21600"/>
                            <a:gd name="f32" fmla="*/ f6 1 f31"/>
                            <a:gd name="f33" fmla="*/ f4 1 f31"/>
                            <a:gd name="f34" fmla="*/ f7 1 f31"/>
                            <a:gd name="f35" fmla="*/ f8 1 f31"/>
                            <a:gd name="f36" fmla="*/ f5 1 f31"/>
                            <a:gd name="f37" fmla="*/ f9 1 f31"/>
                            <a:gd name="f38" fmla="*/ f26 f33 1"/>
                            <a:gd name="f39" fmla="*/ f27 f32 1"/>
                            <a:gd name="f40" fmla="*/ f27 f34 1"/>
                            <a:gd name="f41" fmla="*/ f26 f35 1"/>
                            <a:gd name="f42" fmla="*/ f26 f37 1"/>
                            <a:gd name="f43" fmla="*/ f27 f36 1"/>
                            <a:gd name="f44" fmla="*/ f38 1 100000"/>
                            <a:gd name="f45" fmla="*/ f39 1 100000"/>
                            <a:gd name="f46" fmla="*/ f40 1 100000"/>
                            <a:gd name="f47" fmla="*/ f41 1 100000"/>
                            <a:gd name="f48" fmla="*/ f42 1 100000"/>
                            <a:gd name="f49" fmla="*/ f43 1 100000"/>
                            <a:gd name="f50" fmla="*/ f45 f20 1"/>
                            <a:gd name="f51" fmla="*/ f44 f20 1"/>
                            <a:gd name="f52" fmla="*/ f46 f20 1"/>
                            <a:gd name="f53" fmla="*/ f47 f20 1"/>
                            <a:gd name="f54" fmla="*/ f49 f20 1"/>
                            <a:gd name="f55" fmla="*/ f48 f20 1"/>
                          </a:gdLst>
                          <a:ahLst/>
                          <a:cxnLst>
                            <a:cxn ang="3cd4">
                              <a:pos x="hc" y="t"/>
                            </a:cxn>
                            <a:cxn ang="0">
                              <a:pos x="r" y="vc"/>
                            </a:cxn>
                            <a:cxn ang="cd4">
                              <a:pos x="hc" y="b"/>
                            </a:cxn>
                            <a:cxn ang="cd2">
                              <a:pos x="l" y="vc"/>
                            </a:cxn>
                          </a:cxnLst>
                          <a:rect l="f25" t="f25" r="f28" b="f29"/>
                          <a:pathLst>
                            <a:path>
                              <a:moveTo>
                                <a:pt x="f25" y="f25"/>
                              </a:moveTo>
                              <a:lnTo>
                                <a:pt x="f28" y="f25"/>
                              </a:lnTo>
                              <a:lnTo>
                                <a:pt x="f28" y="f29"/>
                              </a:lnTo>
                              <a:lnTo>
                                <a:pt x="f25" y="f29"/>
                              </a:lnTo>
                              <a:close/>
                            </a:path>
                            <a:path fill="none">
                              <a:moveTo>
                                <a:pt x="f50" y="f51"/>
                              </a:moveTo>
                              <a:lnTo>
                                <a:pt x="f52" y="f51"/>
                              </a:lnTo>
                              <a:lnTo>
                                <a:pt x="f52" y="f53"/>
                              </a:lnTo>
                              <a:lnTo>
                                <a:pt x="f54" y="f55"/>
                              </a:lnTo>
                            </a:path>
                          </a:pathLst>
                        </a:custGeom>
                        <a:gradFill>
                          <a:gsLst>
                            <a:gs pos="0">
                              <a:srgbClr val="DAFDA7"/>
                            </a:gs>
                            <a:gs pos="100000">
                              <a:srgbClr val="E4FDC2"/>
                            </a:gs>
                          </a:gsLst>
                          <a:lin ang="16200000"/>
                        </a:gradFill>
                        <a:ln w="9528">
                          <a:solidFill>
                            <a:srgbClr val="98B954"/>
                          </a:solidFill>
                          <a:prstDash val="solid"/>
                        </a:ln>
                        <a:effectLst>
                          <a:outerShdw dist="19997" dir="5400000" algn="tl">
                            <a:srgbClr val="000000">
                              <a:alpha val="38000"/>
                            </a:srgbClr>
                          </a:outerShdw>
                        </a:effectLst>
                      </wps:spPr>
                      <wps:txbx>
                        <w:txbxContent>
                          <w:p w:rsidR="008968CE" w:rsidRDefault="001E29D5">
                            <w:pPr>
                              <w:jc w:val="center"/>
                              <w:rPr>
                                <w:b/>
                                <w:color w:val="000000"/>
                              </w:rPr>
                            </w:pPr>
                            <w:r>
                              <w:rPr>
                                <w:b/>
                                <w:color w:val="000000"/>
                              </w:rPr>
                              <w:t>Subscriber</w:t>
                            </w:r>
                          </w:p>
                        </w:txbxContent>
                      </wps:txbx>
                      <wps:bodyPr vert="horz" wrap="square" lIns="91440" tIns="45720" rIns="91440" bIns="45720" anchor="ctr" anchorCtr="0" compatLnSpc="1"/>
                    </wps:wsp>
                  </a:graphicData>
                </a:graphic>
              </wp:anchor>
            </w:drawing>
          </mc:Choice>
          <mc:Fallback>
            <w:pict>
              <v:shape id="Line Callout 3 21" o:spid="_x0000_s1032" style="position:absolute;left:0;text-align:left;margin-left:60.75pt;margin-top:207.95pt;width:73.45pt;height:20.2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932816,25717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" adj="-11796480,,5400" path="m,l932816,r,257175l,257175,,xem-77732,48220nfl-155472,48220r,208955l990268,858728e" fillcolor="#dafda7" strokecolor="#98b954" strokeweight=".26467mm">
                <v:fill color2="#e4fdc2" angle="180" focus="100%" type="gradient">
                  <o:fill v:ext="view" type="gradientUnscaled"/>
                </v:fill>
                <v:stroke joinstyle="miter"/>
                <v:shadow on="t" color="black" opacity="24903f" origin="-.5,-.5" offset="0,.55547mm"/>
                <v:formulas/>
                <v:path arrowok="t" o:connecttype="custom" o:connectlocs="466408,0;932816,128588;466408,257175;0,128588" o:connectangles="270,0,90,180" textboxrect="0,0,932816,257175"/>
                <v:textbox>
                  <w:txbxContent>
                    <w:p w:rsidR="008968CE" w:rsidRDefault="001E29D5">
                      <w:pPr>
                        <w:jc w:val="center"/>
                        <w:rPr>
                          <w:b/>
                          <w:color w:val="000000"/>
                        </w:rPr>
                      </w:pPr>
                      <w:r>
                        <w:rPr>
                          <w:b/>
                          <w:color w:val="000000"/>
                        </w:rPr>
                        <w:t>Subscriber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Cambria" w:eastAsia="Times New Roman" w:hAnsi="Cambria" w:cs="Microsoft Sans Serif"/>
          <w:noProof/>
          <w:color w:val="000000"/>
          <w:lang w:eastAsia="en-IE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1847846</wp:posOffset>
                </wp:positionH>
                <wp:positionV relativeFrom="paragraph">
                  <wp:posOffset>3293741</wp:posOffset>
                </wp:positionV>
                <wp:extent cx="1771019" cy="761366"/>
                <wp:effectExtent l="0" t="0" r="19681" b="57784"/>
                <wp:wrapNone/>
                <wp:docPr id="27" name="Rounded 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71019" cy="761366"/>
                        </a:xfrm>
                        <a:custGeom>
                          <a:avLst>
                            <a:gd name="f10" fmla="val 3600"/>
                          </a:avLst>
                          <a:gdLst>
                            <a:gd name="f1" fmla="val 10800000"/>
                            <a:gd name="f2" fmla="val 5400000"/>
                            <a:gd name="f3" fmla="val 16200000"/>
                            <a:gd name="f4" fmla="val w"/>
                            <a:gd name="f5" fmla="val h"/>
                            <a:gd name="f6" fmla="val ss"/>
                            <a:gd name="f7" fmla="val 0"/>
                            <a:gd name="f8" fmla="*/ 5419351 1 1725033"/>
                            <a:gd name="f9" fmla="val 45"/>
                            <a:gd name="f10" fmla="val 3600"/>
                            <a:gd name="f11" fmla="abs f4"/>
                            <a:gd name="f12" fmla="abs f5"/>
                            <a:gd name="f13" fmla="abs f6"/>
                            <a:gd name="f14" fmla="*/ f8 1 180"/>
                            <a:gd name="f15" fmla="val f10"/>
                            <a:gd name="f16" fmla="+- 0 0 f2"/>
                            <a:gd name="f17" fmla="?: f11 f4 1"/>
                            <a:gd name="f18" fmla="?: f12 f5 1"/>
                            <a:gd name="f19" fmla="?: f13 f6 1"/>
                            <a:gd name="f20" fmla="*/ f9 f14 1"/>
                            <a:gd name="f21" fmla="+- f7 f15 0"/>
                            <a:gd name="f22" fmla="*/ f17 1 21600"/>
                            <a:gd name="f23" fmla="*/ f18 1 21600"/>
                            <a:gd name="f24" fmla="*/ 21600 f17 1"/>
                            <a:gd name="f25" fmla="*/ 21600 f18 1"/>
                            <a:gd name="f26" fmla="+- 0 0 f20"/>
                            <a:gd name="f27" fmla="+- f7 0 f21"/>
                            <a:gd name="f28" fmla="+- f21 0 f7"/>
                            <a:gd name="f29" fmla="min f23 f22"/>
                            <a:gd name="f30" fmla="*/ f24 1 f19"/>
                            <a:gd name="f31" fmla="*/ f25 1 f19"/>
                            <a:gd name="f32" fmla="*/ f26 f1 1"/>
                            <a:gd name="f33" fmla="abs f27"/>
                            <a:gd name="f34" fmla="abs f28"/>
                            <a:gd name="f35" fmla="?: f27 f16 f2"/>
                            <a:gd name="f36" fmla="?: f27 f2 f16"/>
                            <a:gd name="f37" fmla="?: f27 f3 f2"/>
                            <a:gd name="f38" fmla="?: f27 f2 f3"/>
                            <a:gd name="f39" fmla="?: f28 f16 f2"/>
                            <a:gd name="f40" fmla="?: f28 f2 f16"/>
                            <a:gd name="f41" fmla="?: f27 0 f1"/>
                            <a:gd name="f42" fmla="?: f27 f1 0"/>
                            <a:gd name="f43" fmla="val f30"/>
                            <a:gd name="f44" fmla="val f31"/>
                            <a:gd name="f45" fmla="*/ f32 1 f8"/>
                            <a:gd name="f46" fmla="?: f27 f38 f37"/>
                            <a:gd name="f47" fmla="?: f27 f37 f38"/>
                            <a:gd name="f48" fmla="?: f28 f36 f35"/>
                            <a:gd name="f49" fmla="*/ f21 f29 1"/>
                            <a:gd name="f50" fmla="*/ f7 f29 1"/>
                            <a:gd name="f51" fmla="*/ f33 f29 1"/>
                            <a:gd name="f52" fmla="*/ f34 f29 1"/>
                            <a:gd name="f53" fmla="+- f44 0 f15"/>
                            <a:gd name="f54" fmla="+- f43 0 f15"/>
                            <a:gd name="f55" fmla="+- f45 0 f2"/>
                            <a:gd name="f56" fmla="?: f28 f47 f46"/>
                            <a:gd name="f57" fmla="*/ f44 f29 1"/>
                            <a:gd name="f58" fmla="*/ f43 f29 1"/>
                            <a:gd name="f59" fmla="+- f55 f2 0"/>
                            <a:gd name="f60" fmla="+- f44 0 f53"/>
                            <a:gd name="f61" fmla="+- f43 0 f54"/>
                            <a:gd name="f62" fmla="+- f53 0 f44"/>
                            <a:gd name="f63" fmla="+- f54 0 f43"/>
                            <a:gd name="f64" fmla="*/ f53 f29 1"/>
                            <a:gd name="f65" fmla="*/ f54 f29 1"/>
                            <a:gd name="f66" fmla="*/ f59 f8 1"/>
                            <a:gd name="f67" fmla="abs f60"/>
                            <a:gd name="f68" fmla="?: f60 0 f1"/>
                            <a:gd name="f69" fmla="?: f60 f1 0"/>
                            <a:gd name="f70" fmla="?: f60 f39 f40"/>
                            <a:gd name="f71" fmla="abs f61"/>
                            <a:gd name="f72" fmla="abs f62"/>
                            <a:gd name="f73" fmla="?: f61 f16 f2"/>
                            <a:gd name="f74" fmla="?: f61 f2 f16"/>
                            <a:gd name="f75" fmla="?: f61 f3 f2"/>
                            <a:gd name="f76" fmla="?: f61 f2 f3"/>
                            <a:gd name="f77" fmla="abs f63"/>
                            <a:gd name="f78" fmla="?: f63 f16 f2"/>
                            <a:gd name="f79" fmla="?: f63 f2 f16"/>
                            <a:gd name="f80" fmla="?: f63 f42 f41"/>
                            <a:gd name="f81" fmla="?: f63 f41 f42"/>
                            <a:gd name="f82" fmla="*/ f66 1 f1"/>
                            <a:gd name="f83" fmla="?: f28 f69 f68"/>
                            <a:gd name="f84" fmla="?: f28 f68 f69"/>
                            <a:gd name="f85" fmla="?: f61 f76 f75"/>
                            <a:gd name="f86" fmla="?: f61 f75 f76"/>
                            <a:gd name="f87" fmla="?: f62 f74 f73"/>
                            <a:gd name="f88" fmla="?: f27 f80 f81"/>
                            <a:gd name="f89" fmla="?: f27 f78 f79"/>
                            <a:gd name="f90" fmla="*/ f67 f29 1"/>
                            <a:gd name="f91" fmla="*/ f71 f29 1"/>
                            <a:gd name="f92" fmla="*/ f72 f29 1"/>
                            <a:gd name="f93" fmla="*/ f77 f29 1"/>
                            <a:gd name="f94" fmla="+- 0 0 f82"/>
                            <a:gd name="f95" fmla="?: f60 f83 f84"/>
                            <a:gd name="f96" fmla="?: f62 f86 f85"/>
                            <a:gd name="f97" fmla="+- 0 0 f94"/>
                            <a:gd name="f98" fmla="*/ f97 f1 1"/>
                            <a:gd name="f99" fmla="*/ f98 1 f8"/>
                            <a:gd name="f100" fmla="+- f99 0 f2"/>
                            <a:gd name="f101" fmla="cos 1 f100"/>
                            <a:gd name="f102" fmla="+- 0 0 f101"/>
                            <a:gd name="f103" fmla="+- 0 0 f102"/>
                            <a:gd name="f104" fmla="val f103"/>
                            <a:gd name="f105" fmla="+- 0 0 f104"/>
                            <a:gd name="f106" fmla="*/ f15 f105 1"/>
                            <a:gd name="f107" fmla="*/ f106 3163 1"/>
                            <a:gd name="f108" fmla="*/ f107 1 7636"/>
                            <a:gd name="f109" fmla="+- f7 f108 0"/>
                            <a:gd name="f110" fmla="+- f43 0 f108"/>
                            <a:gd name="f111" fmla="+- f44 0 f108"/>
                            <a:gd name="f112" fmla="*/ f109 f29 1"/>
                            <a:gd name="f113" fmla="*/ f110 f29 1"/>
                            <a:gd name="f114" fmla="*/ f111 f29 1"/>
                          </a:gdLst>
                          <a:ahLst/>
                          <a:cxnLst>
                            <a:cxn ang="3cd4">
                              <a:pos x="hc" y="t"/>
                            </a:cxn>
                            <a:cxn ang="0">
                              <a:pos x="r" y="vc"/>
                            </a:cxn>
                            <a:cxn ang="cd4">
                              <a:pos x="hc" y="b"/>
                            </a:cxn>
                            <a:cxn ang="cd2">
                              <a:pos x="l" y="vc"/>
                            </a:cxn>
                          </a:cxnLst>
                          <a:rect l="f112" t="f112" r="f113" b="f114"/>
                          <a:pathLst>
                            <a:path>
                              <a:moveTo>
                                <a:pt x="f49" y="f50"/>
                              </a:moveTo>
                              <a:arcTo wR="f51" hR="f52" stAng="f56" swAng="f48"/>
                              <a:lnTo>
                                <a:pt x="f50" y="f64"/>
                              </a:lnTo>
                              <a:arcTo wR="f52" hR="f90" stAng="f95" swAng="f70"/>
                              <a:lnTo>
                                <a:pt x="f65" y="f57"/>
                              </a:lnTo>
                              <a:arcTo wR="f91" hR="f92" stAng="f96" swAng="f87"/>
                              <a:lnTo>
                                <a:pt x="f58" y="f49"/>
                              </a:lnTo>
                              <a:arcTo wR="f93" hR="f51" stAng="f88" swAng="f89"/>
                              <a:close/>
                            </a:path>
                          </a:pathLst>
                        </a:custGeom>
                        <a:gradFill>
                          <a:gsLst>
                            <a:gs pos="0">
                              <a:srgbClr val="C9B5E8"/>
                            </a:gs>
                            <a:gs pos="100000">
                              <a:srgbClr val="D9CBEE"/>
                            </a:gs>
                          </a:gsLst>
                          <a:lin ang="16200000"/>
                        </a:gradFill>
                        <a:ln w="9528">
                          <a:solidFill>
                            <a:srgbClr val="7D60A0"/>
                          </a:solidFill>
                          <a:prstDash val="solid"/>
                        </a:ln>
                        <a:effectLst>
                          <a:outerShdw dist="19997" dir="5400000" algn="tl">
                            <a:srgbClr val="000000">
                              <a:alpha val="38000"/>
                            </a:srgbClr>
                          </a:outerShdw>
                        </a:effectLst>
                      </wps:spPr>
                      <wps:txbx>
                        <w:txbxContent>
                          <w:p w:rsidR="008968CE" w:rsidRDefault="001E29D5">
                            <w:pPr>
                              <w:jc w:val="center"/>
                            </w:pPr>
                            <w:r>
                              <w:rPr>
                                <w:b/>
                                <w:color w:val="00B050"/>
                              </w:rPr>
                              <w:t>Outgoing</w:t>
                            </w:r>
                            <w:r>
                              <w:rPr>
                                <w:b/>
                              </w:rPr>
                              <w:t xml:space="preserve">      </w:t>
                            </w:r>
                            <w:r>
                              <w:rPr>
                                <w:b/>
                                <w:color w:val="FF0000"/>
                              </w:rPr>
                              <w:t>Incoming</w:t>
                            </w:r>
                          </w:p>
                          <w:p w:rsidR="008968CE" w:rsidRDefault="001E29D5">
                            <w:pPr>
                              <w:jc w:val="center"/>
                              <w:rPr>
                                <w:b/>
                                <w:color w:val="000000"/>
                              </w:rPr>
                            </w:pPr>
                            <w:r>
                              <w:rPr>
                                <w:b/>
                                <w:color w:val="000000"/>
                              </w:rPr>
                              <w:t>Socket Pro .NET Client(s)</w:t>
                            </w:r>
                          </w:p>
                        </w:txbxContent>
                      </wps:txbx>
                      <wps:bodyPr vert="horz" wrap="square" lIns="91440" tIns="45720" rIns="91440" bIns="45720" anchor="ctr" anchorCtr="0" compatLnSpc="1"/>
                    </wps:wsp>
                  </a:graphicData>
                </a:graphic>
              </wp:anchor>
            </w:drawing>
          </mc:Choice>
          <mc:Fallback>
            <w:pict>
              <v:shape id="Rounded Rectangle 7" o:spid="_x0000_s1033" style="position:absolute;left:0;text-align:left;margin-left:145.5pt;margin-top:259.35pt;width:139.45pt;height:59.9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771019,761366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" adj="-11796480,,5400" path="m126894,at,,253788,253788,126894,,,126894l,634472at,507578,253788,761366,,634472,126894,761366l1644125,761366at1517231,507578,1771019,761366,1644125,761366,1771019,634472l1771019,126894at1517231,,1771019,253788,1771019,126894,1644125,l126894,xe" fillcolor="#c9b5e8" strokecolor="#7d60a0" strokeweight=".26467mm">
                <v:fill color2="#d9cbee" angle="180" focus="100%" type="gradient">
                  <o:fill v:ext="view" type="gradientUnscaled"/>
                </v:fill>
                <v:stroke joinstyle="miter"/>
                <v:shadow on="t" color="black" opacity="24903f" origin="-.5,-.5" offset="0,.55547mm"/>
                <v:formulas/>
                <v:path arrowok="t" o:connecttype="custom" o:connectlocs="885510,0;1771019,380683;885510,761366;0,380683" o:connectangles="270,0,90,180" textboxrect="37167,37167,1733852,724199"/>
                <v:textbox>
                  <w:txbxContent>
                    <w:p w:rsidR="008968CE" w:rsidRDefault="001E29D5">
                      <w:pPr>
                        <w:jc w:val="center"/>
                      </w:pPr>
                      <w:r>
                        <w:rPr>
                          <w:b/>
                          <w:color w:val="00B050"/>
                        </w:rPr>
                        <w:t>Outgoing</w:t>
                      </w:r>
                      <w:r>
                        <w:rPr>
                          <w:b/>
                        </w:rPr>
                        <w:t xml:space="preserve">      </w:t>
                      </w:r>
                      <w:r>
                        <w:rPr>
                          <w:b/>
                          <w:color w:val="FF0000"/>
                        </w:rPr>
                        <w:t>Incoming</w:t>
                      </w:r>
                    </w:p>
                    <w:p w:rsidR="008968CE" w:rsidRDefault="001E29D5">
                      <w:pPr>
                        <w:jc w:val="center"/>
                        <w:rPr>
                          <w:b/>
                          <w:color w:val="000000"/>
                        </w:rPr>
                      </w:pPr>
                      <w:r>
                        <w:rPr>
                          <w:b/>
                          <w:color w:val="000000"/>
                        </w:rPr>
                        <w:t>Socket Pro .NET Client(s)</w:t>
                      </w:r>
                    </w:p>
                  </w:txbxContent>
                </v:textbox>
              </v:shape>
            </w:pict>
          </mc:Fallback>
        </mc:AlternateContent>
      </w:r>
    </w:p>
    <w:sectPr w:rsidR="008968CE">
      <w:pgSz w:w="11906" w:h="16838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E29D5" w:rsidRDefault="001E29D5">
      <w:pPr>
        <w:spacing w:after="0" w:line="240" w:lineRule="auto"/>
      </w:pPr>
      <w:r>
        <w:separator/>
      </w:r>
    </w:p>
  </w:endnote>
  <w:endnote w:type="continuationSeparator" w:id="0">
    <w:p w:rsidR="001E29D5" w:rsidRDefault="001E29D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icrosoft Sans Serif">
    <w:panose1 w:val="020B0604020202020204"/>
    <w:charset w:val="00"/>
    <w:family w:val="swiss"/>
    <w:pitch w:val="variable"/>
    <w:sig w:usb0="E1002AFF" w:usb1="C0000002" w:usb2="00000008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E29D5" w:rsidRDefault="001E29D5">
      <w:pPr>
        <w:spacing w:after="0" w:line="240" w:lineRule="auto"/>
      </w:pPr>
      <w:r>
        <w:rPr>
          <w:color w:val="000000"/>
        </w:rPr>
        <w:separator/>
      </w:r>
    </w:p>
  </w:footnote>
  <w:footnote w:type="continuationSeparator" w:id="0">
    <w:p w:rsidR="001E29D5" w:rsidRDefault="001E29D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09908DE"/>
    <w:multiLevelType w:val="multilevel"/>
    <w:tmpl w:val="CC2087FE"/>
    <w:lvl w:ilvl="0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">
    <w:nsid w:val="403450A5"/>
    <w:multiLevelType w:val="multilevel"/>
    <w:tmpl w:val="32CC4C4A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1"/>
  </w:num>
  <w:num w:numId="2">
    <w:abstractNumId w:val="1"/>
    <w:lvlOverride w:ilvl="0">
      <w:startOverride w:val="1"/>
    </w:lvlOverride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attachedTemplate r:id="rId1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</w:compat>
  <w:rsids>
    <w:rsidRoot w:val="008968CE"/>
    <w:rsid w:val="001E29D5"/>
    <w:rsid w:val="008968CE"/>
    <w:rsid w:val="00F854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sz w:val="22"/>
        <w:szCs w:val="22"/>
        <w:lang w:val="en-IE" w:eastAsia="en-US" w:bidi="ar-SA"/>
      </w:rPr>
    </w:rPrDefault>
    <w:pPrDefault>
      <w:pPr>
        <w:autoSpaceDN w:val="0"/>
        <w:spacing w:after="200" w:line="276" w:lineRule="auto"/>
        <w:textAlignment w:val="baseline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pPr>
      <w:suppressAutoHyphens/>
    </w:pPr>
  </w:style>
  <w:style w:type="paragraph" w:styleId="Heading3">
    <w:name w:val="heading 3"/>
    <w:basedOn w:val="Normal"/>
    <w:pPr>
      <w:suppressAutoHyphens w:val="0"/>
      <w:spacing w:before="100" w:after="100" w:line="240" w:lineRule="auto"/>
      <w:textAlignment w:val="auto"/>
      <w:outlineLvl w:val="2"/>
    </w:pPr>
    <w:rPr>
      <w:rFonts w:ascii="Times New Roman" w:eastAsia="Times New Roman" w:hAnsi="Times New Roman"/>
      <w:b/>
      <w:bCs/>
      <w:sz w:val="27"/>
      <w:szCs w:val="27"/>
      <w:lang w:eastAsia="en-I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mphasis">
    <w:name w:val="Emphasis"/>
    <w:basedOn w:val="DefaultParagraphFont"/>
    <w:rPr>
      <w:i/>
      <w:iCs/>
    </w:rPr>
  </w:style>
  <w:style w:type="paragraph" w:styleId="ListParagraph">
    <w:name w:val="List Paragraph"/>
    <w:basedOn w:val="Normal"/>
    <w:pPr>
      <w:ind w:left="720"/>
    </w:pPr>
  </w:style>
  <w:style w:type="paragraph" w:styleId="PlainText">
    <w:name w:val="Plain Text"/>
    <w:basedOn w:val="Normal"/>
    <w:pPr>
      <w:spacing w:after="0" w:line="240" w:lineRule="auto"/>
    </w:pPr>
    <w:rPr>
      <w:szCs w:val="21"/>
    </w:rPr>
  </w:style>
  <w:style w:type="character" w:customStyle="1" w:styleId="PlainTextChar">
    <w:name w:val="Plain Text Char"/>
    <w:basedOn w:val="DefaultParagraphFont"/>
    <w:rPr>
      <w:rFonts w:ascii="Calibri" w:eastAsia="Calibri" w:hAnsi="Calibri" w:cs="Times New Roman"/>
      <w:szCs w:val="21"/>
    </w:rPr>
  </w:style>
  <w:style w:type="character" w:customStyle="1" w:styleId="apple-converted-space">
    <w:name w:val="apple-converted-space"/>
    <w:basedOn w:val="DefaultParagraphFont"/>
  </w:style>
  <w:style w:type="paragraph" w:styleId="BalloonText">
    <w:name w:val="Balloon Text"/>
    <w:basedOn w:val="Normal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rPr>
      <w:rFonts w:ascii="Tahoma" w:hAnsi="Tahoma" w:cs="Tahoma"/>
      <w:sz w:val="16"/>
      <w:szCs w:val="16"/>
    </w:rPr>
  </w:style>
  <w:style w:type="paragraph" w:styleId="Caption">
    <w:name w:val="caption"/>
    <w:basedOn w:val="Normal"/>
    <w:next w:val="Normal"/>
    <w:pPr>
      <w:spacing w:line="240" w:lineRule="auto"/>
    </w:pPr>
    <w:rPr>
      <w:b/>
      <w:bCs/>
      <w:color w:val="4F81BD"/>
      <w:sz w:val="18"/>
      <w:szCs w:val="18"/>
    </w:rPr>
  </w:style>
  <w:style w:type="character" w:customStyle="1" w:styleId="Heading3Char">
    <w:name w:val="Heading 3 Char"/>
    <w:basedOn w:val="DefaultParagraphFont"/>
    <w:rPr>
      <w:rFonts w:ascii="Times New Roman" w:eastAsia="Times New Roman" w:hAnsi="Times New Roman"/>
      <w:b/>
      <w:bCs/>
      <w:sz w:val="27"/>
      <w:szCs w:val="27"/>
      <w:lang w:eastAsia="en-I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Times New Roman"/>
        <w:sz w:val="22"/>
        <w:szCs w:val="22"/>
        <w:lang w:val="en-IE" w:eastAsia="en-US" w:bidi="ar-SA"/>
      </w:rPr>
    </w:rPrDefault>
    <w:pPrDefault>
      <w:pPr>
        <w:autoSpaceDN w:val="0"/>
        <w:spacing w:after="200" w:line="276" w:lineRule="auto"/>
        <w:textAlignment w:val="baseline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pPr>
      <w:suppressAutoHyphens/>
    </w:pPr>
  </w:style>
  <w:style w:type="paragraph" w:styleId="Heading3">
    <w:name w:val="heading 3"/>
    <w:basedOn w:val="Normal"/>
    <w:pPr>
      <w:suppressAutoHyphens w:val="0"/>
      <w:spacing w:before="100" w:after="100" w:line="240" w:lineRule="auto"/>
      <w:textAlignment w:val="auto"/>
      <w:outlineLvl w:val="2"/>
    </w:pPr>
    <w:rPr>
      <w:rFonts w:ascii="Times New Roman" w:eastAsia="Times New Roman" w:hAnsi="Times New Roman"/>
      <w:b/>
      <w:bCs/>
      <w:sz w:val="27"/>
      <w:szCs w:val="27"/>
      <w:lang w:eastAsia="en-I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mphasis">
    <w:name w:val="Emphasis"/>
    <w:basedOn w:val="DefaultParagraphFont"/>
    <w:rPr>
      <w:i/>
      <w:iCs/>
    </w:rPr>
  </w:style>
  <w:style w:type="paragraph" w:styleId="ListParagraph">
    <w:name w:val="List Paragraph"/>
    <w:basedOn w:val="Normal"/>
    <w:pPr>
      <w:ind w:left="720"/>
    </w:pPr>
  </w:style>
  <w:style w:type="paragraph" w:styleId="PlainText">
    <w:name w:val="Plain Text"/>
    <w:basedOn w:val="Normal"/>
    <w:pPr>
      <w:spacing w:after="0" w:line="240" w:lineRule="auto"/>
    </w:pPr>
    <w:rPr>
      <w:szCs w:val="21"/>
    </w:rPr>
  </w:style>
  <w:style w:type="character" w:customStyle="1" w:styleId="PlainTextChar">
    <w:name w:val="Plain Text Char"/>
    <w:basedOn w:val="DefaultParagraphFont"/>
    <w:rPr>
      <w:rFonts w:ascii="Calibri" w:eastAsia="Calibri" w:hAnsi="Calibri" w:cs="Times New Roman"/>
      <w:szCs w:val="21"/>
    </w:rPr>
  </w:style>
  <w:style w:type="character" w:customStyle="1" w:styleId="apple-converted-space">
    <w:name w:val="apple-converted-space"/>
    <w:basedOn w:val="DefaultParagraphFont"/>
  </w:style>
  <w:style w:type="paragraph" w:styleId="BalloonText">
    <w:name w:val="Balloon Text"/>
    <w:basedOn w:val="Normal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rPr>
      <w:rFonts w:ascii="Tahoma" w:hAnsi="Tahoma" w:cs="Tahoma"/>
      <w:sz w:val="16"/>
      <w:szCs w:val="16"/>
    </w:rPr>
  </w:style>
  <w:style w:type="paragraph" w:styleId="Caption">
    <w:name w:val="caption"/>
    <w:basedOn w:val="Normal"/>
    <w:next w:val="Normal"/>
    <w:pPr>
      <w:spacing w:line="240" w:lineRule="auto"/>
    </w:pPr>
    <w:rPr>
      <w:b/>
      <w:bCs/>
      <w:color w:val="4F81BD"/>
      <w:sz w:val="18"/>
      <w:szCs w:val="18"/>
    </w:rPr>
  </w:style>
  <w:style w:type="character" w:customStyle="1" w:styleId="Heading3Char">
    <w:name w:val="Heading 3 Char"/>
    <w:basedOn w:val="DefaultParagraphFont"/>
    <w:rPr>
      <w:rFonts w:ascii="Times New Roman" w:eastAsia="Times New Roman" w:hAnsi="Times New Roman"/>
      <w:b/>
      <w:bCs/>
      <w:sz w:val="27"/>
      <w:szCs w:val="27"/>
      <w:lang w:eastAsia="en-I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Norm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300</Words>
  <Characters>1716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JAWAD</dc:creator>
  <cp:lastModifiedBy>JAWAD</cp:lastModifiedBy>
  <cp:revision>2</cp:revision>
  <dcterms:created xsi:type="dcterms:W3CDTF">2012-02-21T16:00:00Z</dcterms:created>
  <dcterms:modified xsi:type="dcterms:W3CDTF">2012-02-21T16:00:00Z</dcterms:modified>
</cp:coreProperties>
</file>